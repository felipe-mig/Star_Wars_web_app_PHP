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DFDFF"/>
  <w:body>
    <w:p w14:paraId="6416479D" w14:textId="77777777" w:rsidR="00E56F35" w:rsidRDefault="0080475F" w:rsidP="00E56F35">
      <w:pPr>
        <w:rPr>
          <w:noProof/>
          <w:lang w:val="en-US"/>
        </w:rPr>
      </w:pPr>
      <w:r>
        <w:rPr>
          <w:noProof/>
          <w:lang w:val="en-US"/>
        </w:rPr>
        <mc:AlternateContent>
          <mc:Choice Requires="wps">
            <w:drawing>
              <wp:anchor distT="0" distB="0" distL="114300" distR="114300" simplePos="0" relativeHeight="251693056" behindDoc="1" locked="0" layoutInCell="1" allowOverlap="1" wp14:anchorId="4CF7734D" wp14:editId="4C0F3860">
                <wp:simplePos x="0" y="0"/>
                <wp:positionH relativeFrom="page">
                  <wp:align>left</wp:align>
                </wp:positionH>
                <wp:positionV relativeFrom="paragraph">
                  <wp:posOffset>-893445</wp:posOffset>
                </wp:positionV>
                <wp:extent cx="7816850" cy="10699750"/>
                <wp:effectExtent l="0" t="0" r="12700" b="25400"/>
                <wp:wrapNone/>
                <wp:docPr id="920316071" name="Rectangle 2"/>
                <wp:cNvGraphicFramePr/>
                <a:graphic xmlns:a="http://schemas.openxmlformats.org/drawingml/2006/main">
                  <a:graphicData uri="http://schemas.microsoft.com/office/word/2010/wordprocessingShape">
                    <wps:wsp>
                      <wps:cNvSpPr/>
                      <wps:spPr>
                        <a:xfrm>
                          <a:off x="0" y="0"/>
                          <a:ext cx="7816850" cy="10699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B0D04B" id="Rectangle 2" o:spid="_x0000_s1026" style="position:absolute;margin-left:0;margin-top:-70.35pt;width:615.5pt;height:842.5pt;z-index:-2516234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" fillcolor="#0c121e [3204]" strokecolor="#010204 [484]" strokeweight="1pt">
                <w10:wrap anchorx="page"/>
              </v:rect>
            </w:pict>
          </mc:Fallback>
        </mc:AlternateContent>
      </w:r>
      <w:r w:rsidR="00CB569F">
        <w:rPr>
          <w:noProof/>
          <w:lang w:val="en-US"/>
        </w:rPr>
        <mc:AlternateContent>
          <mc:Choice Requires="wps">
            <w:drawing>
              <wp:anchor distT="0" distB="0" distL="114300" distR="114300" simplePos="0" relativeHeight="251659264" behindDoc="0" locked="0" layoutInCell="1" allowOverlap="1" wp14:anchorId="7EF287D3" wp14:editId="39519866">
                <wp:simplePos x="0" y="0"/>
                <wp:positionH relativeFrom="margin">
                  <wp:posOffset>1694815</wp:posOffset>
                </wp:positionH>
                <wp:positionV relativeFrom="paragraph">
                  <wp:posOffset>-569595</wp:posOffset>
                </wp:positionV>
                <wp:extent cx="3528060" cy="8972550"/>
                <wp:effectExtent l="76200" t="76200" r="110490" b="120650"/>
                <wp:wrapNone/>
                <wp:docPr id="1718503593" name="Text Box 6"/>
                <wp:cNvGraphicFramePr/>
                <a:graphic xmlns:a="http://schemas.openxmlformats.org/drawingml/2006/main">
                  <a:graphicData uri="http://schemas.microsoft.com/office/word/2010/wordprocessingShape">
                    <wps:wsp>
                      <wps:cNvSpPr txBox="1"/>
                      <wps:spPr>
                        <a:xfrm>
                          <a:off x="0" y="0"/>
                          <a:ext cx="3528060" cy="8972550"/>
                        </a:xfrm>
                        <a:prstGeom prst="rect">
                          <a:avLst/>
                        </a:prstGeom>
                        <a:solidFill>
                          <a:schemeClr val="accent1"/>
                        </a:solidFill>
                        <a:ln w="22225">
                          <a:noFill/>
                        </a:ln>
                        <a:effectLst>
                          <a:glow rad="41275">
                            <a:schemeClr val="bg1"/>
                          </a:glow>
                          <a:outerShdw blurRad="50800" dist="38100" dir="2700000" algn="tl" rotWithShape="0">
                            <a:prstClr val="black">
                              <a:alpha val="40000"/>
                            </a:prstClr>
                          </a:outerShdw>
                        </a:effectLst>
                      </wps:spPr>
                      <wps:txbx>
                        <w:txbxContent>
                          <w:p w14:paraId="620F3EA4" w14:textId="77777777" w:rsidR="00E56F35" w:rsidRPr="00E90A38" w:rsidRDefault="00E56F35" w:rsidP="00E56F35">
                            <w:pPr>
                              <w:rPr>
                                <w:color w:val="024239"/>
                                <w:lang w:val="en-US"/>
                              </w:rPr>
                            </w:pPr>
                          </w:p>
                          <w:p w14:paraId="7DE30014" w14:textId="77777777" w:rsidR="005B135D" w:rsidRPr="00FA061B" w:rsidRDefault="005B135D" w:rsidP="00E90A38">
                            <w:pPr>
                              <w:shd w:val="clear" w:color="auto" w:fill="0C121E" w:themeFill="accent1"/>
                              <w:rPr>
                                <w:color w:val="161D2A"/>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287D3" id="_x0000_t202" coordsize="21600,21600" o:spt="202" path="m,l,21600r21600,l21600,xe">
                <v:stroke joinstyle="miter"/>
                <v:path gradientshapeok="t" o:connecttype="rect"/>
              </v:shapetype>
              <v:shape id="Text Box 6" o:spid="_x0000_s1026" type="#_x0000_t202" style="position:absolute;margin-left:133.45pt;margin-top:-44.85pt;width:277.8pt;height:7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" fillcolor="#0c121e [3204]" stroked="f" strokeweight="1.75pt">
                <v:shadow on="t" color="black" opacity="26214f" origin="-.5,-.5" offset=".74836mm,.74836mm"/>
                <v:textbox>
                  <w:txbxContent>
                    <w:p w14:paraId="620F3EA4" w14:textId="77777777" w:rsidR="00E56F35" w:rsidRPr="00E90A38" w:rsidRDefault="00E56F35" w:rsidP="00E56F35">
                      <w:pPr>
                        <w:rPr>
                          <w:color w:val="024239"/>
                          <w:lang w:val="en-US"/>
                        </w:rPr>
                      </w:pPr>
                    </w:p>
                    <w:p w14:paraId="7DE30014" w14:textId="77777777" w:rsidR="005B135D" w:rsidRPr="00FA061B" w:rsidRDefault="005B135D" w:rsidP="00E90A38">
                      <w:pPr>
                        <w:shd w:val="clear" w:color="auto" w:fill="0C121E" w:themeFill="accent1"/>
                        <w:rPr>
                          <w:color w:val="161D2A"/>
                          <w:lang w:val="en-US"/>
                        </w:rPr>
                      </w:pPr>
                    </w:p>
                  </w:txbxContent>
                </v:textbox>
                <w10:wrap anchorx="margin"/>
              </v:shape>
            </w:pict>
          </mc:Fallback>
        </mc:AlternateContent>
      </w:r>
      <w:r w:rsidR="00230F31">
        <w:rPr>
          <w:noProof/>
          <w:lang w:val="en-US"/>
        </w:rPr>
        <mc:AlternateContent>
          <mc:Choice Requires="wps">
            <w:drawing>
              <wp:anchor distT="0" distB="0" distL="114300" distR="114300" simplePos="0" relativeHeight="251660288" behindDoc="0" locked="0" layoutInCell="1" allowOverlap="1" wp14:anchorId="0A504684" wp14:editId="44ADF80A">
                <wp:simplePos x="0" y="0"/>
                <wp:positionH relativeFrom="column">
                  <wp:posOffset>2137410</wp:posOffset>
                </wp:positionH>
                <wp:positionV relativeFrom="paragraph">
                  <wp:posOffset>-591820</wp:posOffset>
                </wp:positionV>
                <wp:extent cx="2658676" cy="4366260"/>
                <wp:effectExtent l="19050" t="38100" r="85090" b="72390"/>
                <wp:wrapNone/>
                <wp:docPr id="590385125" name="Text Box 8"/>
                <wp:cNvGraphicFramePr/>
                <a:graphic xmlns:a="http://schemas.openxmlformats.org/drawingml/2006/main">
                  <a:graphicData uri="http://schemas.microsoft.com/office/word/2010/wordprocessingShape">
                    <wps:wsp>
                      <wps:cNvSpPr txBox="1"/>
                      <wps:spPr>
                        <a:xfrm>
                          <a:off x="0" y="0"/>
                          <a:ext cx="2658676" cy="436626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28575">
                          <a:noFill/>
                        </a:ln>
                        <a:effectLst>
                          <a:outerShdw blurRad="50800" dist="38100" dir="2700000" algn="tl" rotWithShape="0">
                            <a:prstClr val="black">
                              <a:alpha val="40000"/>
                            </a:prstClr>
                          </a:outerShdw>
                          <a:softEdge rad="25400"/>
                        </a:effectLst>
                      </wps:spPr>
                      <wps:txbx>
                        <w:txbxContent>
                          <w:p w14:paraId="3B0C927C" w14:textId="77777777" w:rsidR="00E56F35" w:rsidRPr="000C7F6E" w:rsidRDefault="00E56F35" w:rsidP="00F15147">
                            <w:pPr>
                              <w:rPr>
                                <w14:shadow w14:blurRad="50800" w14:dist="38100" w14:dir="0" w14:sx="100000" w14:sy="100000" w14:kx="0" w14:ky="0" w14:algn="l">
                                  <w14:srgbClr w14:val="000000">
                                    <w14:alpha w14:val="60000"/>
                                  </w14:srgbClr>
                                </w14:shadow>
                                <w14:props3d w14:extrusionH="0" w14:contourW="0" w14:prstMaterial="matt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prstMaterial="matte"/>
                      </wps:bodyPr>
                    </wps:wsp>
                  </a:graphicData>
                </a:graphic>
                <wp14:sizeRelH relativeFrom="margin">
                  <wp14:pctWidth>0</wp14:pctWidth>
                </wp14:sizeRelH>
                <wp14:sizeRelV relativeFrom="margin">
                  <wp14:pctHeight>0</wp14:pctHeight>
                </wp14:sizeRelV>
              </wp:anchor>
            </w:drawing>
          </mc:Choice>
          <mc:Fallback>
            <w:pict>
              <v:shape w14:anchorId="0A504684" id="Text Box 8" o:spid="_x0000_s1027" type="#_x0000_t202" style="position:absolute;margin-left:168.3pt;margin-top:-46.6pt;width:209.35pt;height:3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Dw/eHBhY2tldCBlbmQ9J3cnPz7/2wBDAAIBAQIBAQICAgICAgIC&#10;AwUDAwMDAwYEBAMFBwYHBwcGBwcICQsJCAgKCAcHCg0KCgsMDAwMBwkODw0MDgsMDAz/2wBDAQIC&#10;AgMDAwYDAwYMCAcIDAwMDAwMDAwMDAwMDAwMDAwMDAwMDAwMDAwMDAwMDAwMDAwMDAwMDAwMDAwM&#10;DAwMDAz/wAARCAFoAP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" stroked="f" strokeweight="2.25pt">
                <v:fill r:id="rId9" o:title="" recolor="t" rotate="t" type="frame"/>
                <v:shadow on="t" color="black" opacity="26214f" origin="-.5,-.5" offset=".74836mm,.74836mm"/>
                <v:textbox>
                  <w:txbxContent>
                    <w:p w14:paraId="3B0C927C" w14:textId="77777777" w:rsidR="00E56F35" w:rsidRPr="000C7F6E" w:rsidRDefault="00E56F35" w:rsidP="00F15147">
                      <w:pPr>
                        <w:rPr>
                          <w14:shadow w14:blurRad="50800" w14:dist="38100" w14:dir="0" w14:sx="100000" w14:sy="100000" w14:kx="0" w14:ky="0" w14:algn="l">
                            <w14:srgbClr w14:val="000000">
                              <w14:alpha w14:val="60000"/>
                            </w14:srgbClr>
                          </w14:shadow>
                          <w14:props3d w14:extrusionH="0" w14:contourW="0" w14:prstMaterial="matte"/>
                        </w:rPr>
                      </w:pPr>
                    </w:p>
                  </w:txbxContent>
                </v:textbox>
              </v:shape>
            </w:pict>
          </mc:Fallback>
        </mc:AlternateContent>
      </w:r>
    </w:p>
    <w:p w14:paraId="45C638B0" w14:textId="77777777" w:rsidR="00E56F35" w:rsidRDefault="00E56F35" w:rsidP="00E56F35">
      <w:pPr>
        <w:rPr>
          <w:noProof/>
          <w:lang w:val="en-US"/>
        </w:rPr>
      </w:pPr>
    </w:p>
    <w:p w14:paraId="60798BEE" w14:textId="77777777" w:rsidR="00E56F35" w:rsidRDefault="00E56F35" w:rsidP="00692A71">
      <w:pPr>
        <w:jc w:val="right"/>
        <w:rPr>
          <w:noProof/>
          <w:lang w:val="en-US"/>
        </w:rPr>
      </w:pPr>
    </w:p>
    <w:p w14:paraId="31FA1B0E" w14:textId="77777777" w:rsidR="00E56F35" w:rsidRDefault="00E56F35" w:rsidP="00E56F35">
      <w:pPr>
        <w:rPr>
          <w:noProof/>
          <w:lang w:val="en-US"/>
        </w:rPr>
      </w:pPr>
    </w:p>
    <w:p w14:paraId="62ECA9A5" w14:textId="77777777" w:rsidR="00E56F35" w:rsidRPr="005B135D" w:rsidRDefault="00E56F35" w:rsidP="00E56F35">
      <w:pPr>
        <w:rPr>
          <w:noProof/>
          <w:lang w:val="en-US"/>
          <w14:glow w14:rad="63500">
            <w14:schemeClr w14:val="bg1">
              <w14:alpha w14:val="60000"/>
            </w14:schemeClr>
          </w14:glow>
        </w:rPr>
      </w:pPr>
    </w:p>
    <w:p w14:paraId="2C351CAC" w14:textId="77777777" w:rsidR="00E56F35" w:rsidRPr="003D5187" w:rsidRDefault="00E56F35" w:rsidP="00E56F35">
      <w:pPr>
        <w:rPr>
          <w:noProof/>
          <w:lang w:val="en-US"/>
          <w14:glow w14:rad="63500">
            <w14:schemeClr w14:val="accent1">
              <w14:alpha w14:val="60000"/>
              <w14:satMod w14:val="175000"/>
            </w14:schemeClr>
          </w14:glow>
        </w:rPr>
      </w:pPr>
    </w:p>
    <w:p w14:paraId="0C99C462" w14:textId="77777777" w:rsidR="00E56F35" w:rsidRDefault="00E56F35" w:rsidP="00E56F35">
      <w:pPr>
        <w:rPr>
          <w:noProof/>
          <w:lang w:val="en-US"/>
        </w:rPr>
      </w:pPr>
    </w:p>
    <w:p w14:paraId="020FAB89" w14:textId="77777777" w:rsidR="00E56F35" w:rsidRDefault="00E56F35" w:rsidP="00E56F35">
      <w:pPr>
        <w:rPr>
          <w:noProof/>
          <w:lang w:val="en-US"/>
        </w:rPr>
      </w:pPr>
    </w:p>
    <w:p w14:paraId="2E3468A2" w14:textId="77777777" w:rsidR="00E56F35" w:rsidRDefault="00E56F35" w:rsidP="00E56F35">
      <w:pPr>
        <w:rPr>
          <w:noProof/>
          <w:lang w:val="en-US"/>
        </w:rPr>
      </w:pPr>
    </w:p>
    <w:p w14:paraId="2B9EDBBB" w14:textId="77777777" w:rsidR="00E56F35" w:rsidRDefault="00E56F35" w:rsidP="00E56F35">
      <w:pPr>
        <w:rPr>
          <w:noProof/>
          <w:lang w:val="en-US"/>
        </w:rPr>
      </w:pPr>
    </w:p>
    <w:p w14:paraId="08606D5A" w14:textId="77777777" w:rsidR="00E56F35" w:rsidRDefault="00E56F35" w:rsidP="00E56F35">
      <w:pPr>
        <w:rPr>
          <w:noProof/>
          <w:lang w:val="en-US"/>
        </w:rPr>
      </w:pPr>
    </w:p>
    <w:p w14:paraId="764FD60E" w14:textId="77777777" w:rsidR="00E56F35" w:rsidRDefault="00E56F35" w:rsidP="00E56F35">
      <w:pPr>
        <w:rPr>
          <w:noProof/>
          <w:lang w:val="en-US"/>
        </w:rPr>
      </w:pPr>
    </w:p>
    <w:p w14:paraId="6FD3D869" w14:textId="77777777" w:rsidR="00E56F35" w:rsidRDefault="00E56F35" w:rsidP="00E56F35">
      <w:pPr>
        <w:rPr>
          <w:noProof/>
          <w:lang w:val="en-US"/>
        </w:rPr>
      </w:pPr>
    </w:p>
    <w:p w14:paraId="2D2221C4" w14:textId="77777777" w:rsidR="00E56F35" w:rsidRDefault="00DD5969" w:rsidP="00E56F35">
      <w:pPr>
        <w:rPr>
          <w:noProof/>
          <w:lang w:val="en-US"/>
        </w:rPr>
      </w:pPr>
      <w:r>
        <w:rPr>
          <w:noProof/>
          <w:lang w:val="en-US"/>
        </w:rPr>
        <mc:AlternateContent>
          <mc:Choice Requires="wps">
            <w:drawing>
              <wp:anchor distT="0" distB="0" distL="114300" distR="114300" simplePos="0" relativeHeight="251665408" behindDoc="0" locked="0" layoutInCell="1" allowOverlap="1" wp14:anchorId="6111796A" wp14:editId="766BB2EB">
                <wp:simplePos x="0" y="0"/>
                <wp:positionH relativeFrom="column">
                  <wp:posOffset>2795253</wp:posOffset>
                </wp:positionH>
                <wp:positionV relativeFrom="paragraph">
                  <wp:posOffset>109806</wp:posOffset>
                </wp:positionV>
                <wp:extent cx="1341120" cy="45719"/>
                <wp:effectExtent l="38100" t="38100" r="49530" b="88265"/>
                <wp:wrapNone/>
                <wp:docPr id="1303456651" name="Rectangle 14"/>
                <wp:cNvGraphicFramePr/>
                <a:graphic xmlns:a="http://schemas.openxmlformats.org/drawingml/2006/main">
                  <a:graphicData uri="http://schemas.microsoft.com/office/word/2010/wordprocessingShape">
                    <wps:wsp>
                      <wps:cNvSpPr/>
                      <wps:spPr>
                        <a:xfrm>
                          <a:off x="0" y="0"/>
                          <a:ext cx="1341120" cy="45719"/>
                        </a:xfrm>
                        <a:prstGeom prst="rect">
                          <a:avLst/>
                        </a:prstGeom>
                        <a:solidFill>
                          <a:srgbClr val="00FEFC"/>
                        </a:solidFill>
                        <a:ln w="12700" cap="flat" cmpd="sng" algn="ctr">
                          <a:noFill/>
                          <a:prstDash val="solid"/>
                          <a:miter lim="800000"/>
                        </a:ln>
                        <a:effectLst>
                          <a:outerShdw blurRad="50800" dist="38100" dir="2700000" algn="tl" rotWithShape="0">
                            <a:schemeClr val="bg2">
                              <a:lumMod val="50000"/>
                              <a:lumOff val="50000"/>
                              <a:alpha val="40000"/>
                            </a:schemeClr>
                          </a:outerShdw>
                          <a:softEdge rad="1270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5C66C" id="Rectangle 14" o:spid="_x0000_s1026" style="position:absolute;margin-left:220.1pt;margin-top:8.65pt;width:105.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" fillcolor="#00fefc" stroked="f" strokeweight="1pt">
                <v:shadow on="t" color="#8a96b0 [1630]" opacity="26214f" origin="-.5,-.5" offset=".74836mm,.74836mm"/>
              </v:rect>
            </w:pict>
          </mc:Fallback>
        </mc:AlternateContent>
      </w:r>
    </w:p>
    <w:p w14:paraId="11762C28" w14:textId="77777777" w:rsidR="00E56F35" w:rsidRDefault="00547CA6" w:rsidP="00E56F35">
      <w:pPr>
        <w:rPr>
          <w:noProof/>
          <w:lang w:val="en-US"/>
        </w:rPr>
      </w:pPr>
      <w:r>
        <w:rPr>
          <w:noProof/>
          <w:lang w:val="en-US"/>
        </w:rPr>
        <mc:AlternateContent>
          <mc:Choice Requires="wps">
            <w:drawing>
              <wp:anchor distT="0" distB="0" distL="114300" distR="114300" simplePos="0" relativeHeight="251662336" behindDoc="0" locked="0" layoutInCell="1" allowOverlap="1" wp14:anchorId="1CBBD24A" wp14:editId="6C7F3087">
                <wp:simplePos x="0" y="0"/>
                <wp:positionH relativeFrom="column">
                  <wp:posOffset>2170741</wp:posOffset>
                </wp:positionH>
                <wp:positionV relativeFrom="paragraph">
                  <wp:posOffset>17145</wp:posOffset>
                </wp:positionV>
                <wp:extent cx="2762250" cy="1835150"/>
                <wp:effectExtent l="0" t="0" r="0" b="0"/>
                <wp:wrapNone/>
                <wp:docPr id="1768343061" name="Text Box 11"/>
                <wp:cNvGraphicFramePr/>
                <a:graphic xmlns:a="http://schemas.openxmlformats.org/drawingml/2006/main">
                  <a:graphicData uri="http://schemas.microsoft.com/office/word/2010/wordprocessingShape">
                    <wps:wsp>
                      <wps:cNvSpPr txBox="1"/>
                      <wps:spPr>
                        <a:xfrm>
                          <a:off x="0" y="0"/>
                          <a:ext cx="2762250" cy="1835150"/>
                        </a:xfrm>
                        <a:prstGeom prst="rect">
                          <a:avLst/>
                        </a:prstGeom>
                        <a:noFill/>
                        <a:ln w="6350">
                          <a:noFill/>
                        </a:ln>
                        <a:effectLst>
                          <a:glow rad="127000">
                            <a:schemeClr val="tx1"/>
                          </a:glow>
                        </a:effectLst>
                      </wps:spPr>
                      <wps:txbx>
                        <w:txbxContent>
                          <w:p w14:paraId="2FE1AD4E" w14:textId="6DDC82C3" w:rsidR="000B66F1" w:rsidRDefault="003346E4">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Star Wars website – </w:t>
                            </w:r>
                            <w:r w:rsidR="007D35A2">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Server</w:t>
                            </w:r>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w:t>
                            </w:r>
                            <w:r w:rsidR="007D35A2">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S</w:t>
                            </w:r>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ide mockups</w:t>
                            </w:r>
                            <w:r w:rsidR="00C72E21">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BD24A" id="Text Box 11" o:spid="_x0000_s1028" type="#_x0000_t202" style="position:absolute;margin-left:170.9pt;margin-top:1.35pt;width:217.5pt;height:1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" filled="f" stroked="f" strokeweight=".5pt">
                <v:textbox>
                  <w:txbxContent>
                    <w:p w14:paraId="2FE1AD4E" w14:textId="6DDC82C3" w:rsidR="000B66F1" w:rsidRDefault="003346E4">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Star Wars website – </w:t>
                      </w:r>
                      <w:r w:rsidR="007D35A2">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Server</w:t>
                      </w:r>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w:t>
                      </w:r>
                      <w:r w:rsidR="007D35A2">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S</w:t>
                      </w:r>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ide mockups</w:t>
                      </w:r>
                      <w:r w:rsidR="00C72E21">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 </w:t>
                      </w:r>
                    </w:p>
                  </w:txbxContent>
                </v:textbox>
              </v:shape>
            </w:pict>
          </mc:Fallback>
        </mc:AlternateContent>
      </w:r>
    </w:p>
    <w:p w14:paraId="7D88A6BC" w14:textId="77777777" w:rsidR="00E56F35" w:rsidRDefault="00E56F35" w:rsidP="00E56F35">
      <w:pPr>
        <w:rPr>
          <w:noProof/>
          <w:lang w:val="en-US"/>
        </w:rPr>
      </w:pPr>
    </w:p>
    <w:p w14:paraId="7E7180F1" w14:textId="77777777" w:rsidR="00E56F35" w:rsidRDefault="00E56F35" w:rsidP="00E56F35">
      <w:pPr>
        <w:rPr>
          <w:noProof/>
          <w:lang w:val="en-US"/>
        </w:rPr>
      </w:pPr>
    </w:p>
    <w:p w14:paraId="636C871F" w14:textId="77777777" w:rsidR="00E56F35" w:rsidRDefault="00E56F35" w:rsidP="00E56F35">
      <w:pPr>
        <w:rPr>
          <w:noProof/>
          <w:lang w:val="en-US"/>
        </w:rPr>
      </w:pPr>
    </w:p>
    <w:p w14:paraId="5588ADEA" w14:textId="77777777" w:rsidR="00E56F35" w:rsidRDefault="00E56F35" w:rsidP="00E56F35">
      <w:pPr>
        <w:rPr>
          <w:noProof/>
          <w:lang w:val="en-US"/>
        </w:rPr>
      </w:pPr>
    </w:p>
    <w:p w14:paraId="7784DB4C" w14:textId="77777777" w:rsidR="00E56F35" w:rsidRDefault="00E56F35" w:rsidP="00E56F35">
      <w:pPr>
        <w:rPr>
          <w:noProof/>
          <w:lang w:val="en-US"/>
        </w:rPr>
      </w:pPr>
    </w:p>
    <w:p w14:paraId="3EDDE506" w14:textId="77777777" w:rsidR="00E56F35" w:rsidRDefault="00E56F35" w:rsidP="00E56F35">
      <w:pPr>
        <w:rPr>
          <w:noProof/>
          <w:lang w:val="en-US"/>
        </w:rPr>
      </w:pPr>
    </w:p>
    <w:p w14:paraId="61A7FF1A" w14:textId="43D55A32" w:rsidR="00E56F35" w:rsidRDefault="00E56F35" w:rsidP="00E56F35">
      <w:pPr>
        <w:rPr>
          <w:noProof/>
          <w:lang w:val="en-US"/>
        </w:rPr>
      </w:pPr>
    </w:p>
    <w:p w14:paraId="04F2862E" w14:textId="77777777" w:rsidR="00E56F35" w:rsidRDefault="00E56F35" w:rsidP="00E56F35">
      <w:pPr>
        <w:rPr>
          <w:noProof/>
          <w:lang w:val="en-US"/>
        </w:rPr>
      </w:pPr>
    </w:p>
    <w:p w14:paraId="67123E3E" w14:textId="77777777" w:rsidR="00E56F35" w:rsidRDefault="00E56F35" w:rsidP="00E56F35">
      <w:pPr>
        <w:rPr>
          <w:noProof/>
          <w:lang w:val="en-US"/>
        </w:rPr>
      </w:pPr>
    </w:p>
    <w:p w14:paraId="41EABED1" w14:textId="77777777" w:rsidR="00E56F35" w:rsidRDefault="003346E4" w:rsidP="00E56F35">
      <w:pPr>
        <w:rPr>
          <w:noProof/>
          <w:lang w:val="en-US"/>
        </w:rPr>
      </w:pPr>
      <w:r>
        <w:rPr>
          <w:noProof/>
          <w:lang w:val="en-US"/>
        </w:rPr>
        <mc:AlternateContent>
          <mc:Choice Requires="wps">
            <w:drawing>
              <wp:anchor distT="0" distB="0" distL="114300" distR="114300" simplePos="0" relativeHeight="251663360" behindDoc="0" locked="0" layoutInCell="1" allowOverlap="1" wp14:anchorId="2C800D61" wp14:editId="478E1855">
                <wp:simplePos x="0" y="0"/>
                <wp:positionH relativeFrom="column">
                  <wp:posOffset>2171065</wp:posOffset>
                </wp:positionH>
                <wp:positionV relativeFrom="paragraph">
                  <wp:posOffset>175895</wp:posOffset>
                </wp:positionV>
                <wp:extent cx="2876550" cy="457200"/>
                <wp:effectExtent l="0" t="0" r="0" b="0"/>
                <wp:wrapNone/>
                <wp:docPr id="64493040" name="Text Box 10"/>
                <wp:cNvGraphicFramePr/>
                <a:graphic xmlns:a="http://schemas.openxmlformats.org/drawingml/2006/main">
                  <a:graphicData uri="http://schemas.microsoft.com/office/word/2010/wordprocessingShape">
                    <wps:wsp>
                      <wps:cNvSpPr txBox="1"/>
                      <wps:spPr>
                        <a:xfrm>
                          <a:off x="0" y="0"/>
                          <a:ext cx="2876550" cy="457200"/>
                        </a:xfrm>
                        <a:prstGeom prst="rect">
                          <a:avLst/>
                        </a:prstGeom>
                        <a:solidFill>
                          <a:schemeClr val="accent1"/>
                        </a:solidFill>
                        <a:ln w="6350">
                          <a:noFill/>
                        </a:ln>
                      </wps:spPr>
                      <wps:txbx>
                        <w:txbxContent>
                          <w:p w14:paraId="400FE6E8" w14:textId="77777777" w:rsidR="00E56F35" w:rsidRPr="00547CA6" w:rsidRDefault="00F15147" w:rsidP="00F15147">
                            <w:pPr>
                              <w:jc w:val="both"/>
                              <w:rPr>
                                <w:rFonts w:ascii="Consolas" w:hAnsi="Consolas" w:cs="Aharoni"/>
                                <w:color w:val="E0E4EF" w:themeColor="text1" w:themeTint="1A"/>
                                <w:sz w:val="40"/>
                                <w:szCs w:val="40"/>
                                <w:lang w:val="en-US"/>
                                <w14:glow w14:rad="63500">
                                  <w14:schemeClr w14:val="bg2">
                                    <w14:alpha w14:val="60000"/>
                                  </w14:schemeClr>
                                </w14:glow>
                              </w:rPr>
                            </w:pPr>
                            <w:r w:rsidRPr="00547CA6">
                              <w:rPr>
                                <w:rFonts w:ascii="Consolas" w:hAnsi="Consolas" w:cs="Aharoni"/>
                                <w:color w:val="E0E4EF" w:themeColor="text1" w:themeTint="1A"/>
                                <w:sz w:val="40"/>
                                <w:szCs w:val="40"/>
                                <w:lang w:val="en-US"/>
                                <w14:glow w14:rad="63500">
                                  <w14:schemeClr w14:val="bg2">
                                    <w14:alpha w14:val="60000"/>
                                  </w14:schemeClr>
                                </w14:glow>
                              </w:rPr>
                              <w:t>Felipe .M Iglesias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00D61" id="Text Box 10" o:spid="_x0000_s1029" type="#_x0000_t202" style="position:absolute;margin-left:170.95pt;margin-top:13.85pt;width:226.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" fillcolor="#0c121e [3204]" stroked="f" strokeweight=".5pt">
                <v:textbox>
                  <w:txbxContent>
                    <w:p w14:paraId="400FE6E8" w14:textId="77777777" w:rsidR="00E56F35" w:rsidRPr="00547CA6" w:rsidRDefault="00F15147" w:rsidP="00F15147">
                      <w:pPr>
                        <w:jc w:val="both"/>
                        <w:rPr>
                          <w:rFonts w:ascii="Consolas" w:hAnsi="Consolas" w:cs="Aharoni"/>
                          <w:color w:val="E0E4EF" w:themeColor="text1" w:themeTint="1A"/>
                          <w:sz w:val="40"/>
                          <w:szCs w:val="40"/>
                          <w:lang w:val="en-US"/>
                          <w14:glow w14:rad="63500">
                            <w14:schemeClr w14:val="bg2">
                              <w14:alpha w14:val="60000"/>
                            </w14:schemeClr>
                          </w14:glow>
                        </w:rPr>
                      </w:pPr>
                      <w:r w:rsidRPr="00547CA6">
                        <w:rPr>
                          <w:rFonts w:ascii="Consolas" w:hAnsi="Consolas" w:cs="Aharoni"/>
                          <w:color w:val="E0E4EF" w:themeColor="text1" w:themeTint="1A"/>
                          <w:sz w:val="40"/>
                          <w:szCs w:val="40"/>
                          <w:lang w:val="en-US"/>
                          <w14:glow w14:rad="63500">
                            <w14:schemeClr w14:val="bg2">
                              <w14:alpha w14:val="60000"/>
                            </w14:schemeClr>
                          </w14:glow>
                        </w:rPr>
                        <w:t>Felipe .M Iglesias</w:t>
                      </w:r>
                    </w:p>
                  </w:txbxContent>
                </v:textbox>
              </v:shape>
            </w:pict>
          </mc:Fallback>
        </mc:AlternateContent>
      </w:r>
    </w:p>
    <w:p w14:paraId="65A74026" w14:textId="77777777" w:rsidR="00E56F35" w:rsidRDefault="00E56F35" w:rsidP="00E56F35">
      <w:pPr>
        <w:rPr>
          <w:noProof/>
          <w:lang w:val="en-US"/>
        </w:rPr>
      </w:pPr>
    </w:p>
    <w:p w14:paraId="5C54E50B" w14:textId="77777777" w:rsidR="00E56F35" w:rsidRDefault="00E56F35" w:rsidP="00E56F35">
      <w:pPr>
        <w:rPr>
          <w:noProof/>
          <w:lang w:val="en-US"/>
        </w:rPr>
      </w:pPr>
    </w:p>
    <w:p w14:paraId="3FE3BEC6" w14:textId="54BBCDDC" w:rsidR="00FF6092" w:rsidRDefault="0080475F">
      <w:r>
        <w:rPr>
          <w:noProof/>
          <w:lang w:val="en-US"/>
        </w:rPr>
        <w:drawing>
          <wp:anchor distT="0" distB="0" distL="114300" distR="114300" simplePos="0" relativeHeight="251698176" behindDoc="0" locked="0" layoutInCell="1" allowOverlap="1" wp14:anchorId="31484368" wp14:editId="35E19341">
            <wp:simplePos x="0" y="0"/>
            <wp:positionH relativeFrom="column">
              <wp:posOffset>-97155</wp:posOffset>
            </wp:positionH>
            <wp:positionV relativeFrom="paragraph">
              <wp:posOffset>73660</wp:posOffset>
            </wp:positionV>
            <wp:extent cx="729716" cy="886003"/>
            <wp:effectExtent l="0" t="0" r="0" b="9525"/>
            <wp:wrapNone/>
            <wp:docPr id="300520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20328" name="Picture 300520328"/>
                    <pic:cNvPicPr/>
                  </pic:nvPicPr>
                  <pic:blipFill rotWithShape="1">
                    <a:blip r:embed="rId10" cstate="print">
                      <a:alphaModFix amt="85000"/>
                      <a:extLst>
                        <a:ext uri="{28A0092B-C50C-407E-A947-70E740481C1C}">
                          <a14:useLocalDpi xmlns:a14="http://schemas.microsoft.com/office/drawing/2010/main" val="0"/>
                        </a:ext>
                      </a:extLst>
                    </a:blip>
                    <a:srcRect l="10465" t="3503" r="13217" b="4484"/>
                    <a:stretch/>
                  </pic:blipFill>
                  <pic:spPr bwMode="auto">
                    <a:xfrm>
                      <a:off x="0" y="0"/>
                      <a:ext cx="729716" cy="886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7B5D" w14:textId="77777777" w:rsidR="003A3C24" w:rsidRDefault="003A3C24"/>
    <w:p w14:paraId="55FB528F" w14:textId="77777777" w:rsidR="003A3C24" w:rsidRDefault="003A3C24"/>
    <w:p w14:paraId="259B257F" w14:textId="77777777" w:rsidR="003A3C24" w:rsidRPr="003A3C24" w:rsidRDefault="003A3C24" w:rsidP="003A3C24">
      <w:bookmarkStart w:id="0" w:name="_Hlk175593025"/>
      <w:bookmarkEnd w:id="0"/>
      <w:r>
        <w:br w:type="page"/>
      </w:r>
    </w:p>
    <w:sdt>
      <w:sdtPr>
        <w:rPr>
          <w:rFonts w:ascii="Roboto" w:hAnsi="Roboto"/>
          <w:color w:val="0C121E" w:themeColor="accent1"/>
        </w:rPr>
        <w:id w:val="719099263"/>
        <w:docPartObj>
          <w:docPartGallery w:val="Table of Contents"/>
          <w:docPartUnique/>
        </w:docPartObj>
      </w:sdtPr>
      <w:sdtEndPr>
        <w:rPr>
          <w:rFonts w:ascii="Arial" w:hAnsi="Arial"/>
          <w:b/>
          <w:bCs/>
          <w:noProof/>
        </w:rPr>
      </w:sdtEndPr>
      <w:sdtContent>
        <w:p w14:paraId="4BFA420B" w14:textId="77777777" w:rsidR="003A3C24" w:rsidRPr="00B75B21" w:rsidRDefault="00547CA6" w:rsidP="003346E4">
          <w:pPr>
            <w:rPr>
              <w:rFonts w:cs="Arial"/>
              <w:sz w:val="48"/>
              <w:szCs w:val="48"/>
              <w14:textFill>
                <w14:gradFill>
                  <w14:gsLst>
                    <w14:gs w14:pos="0">
                      <w14:srgbClr w14:val="002060"/>
                    </w14:gs>
                    <w14:gs w14:pos="52000">
                      <w14:srgbClr w14:val="0070C0"/>
                    </w14:gs>
                    <w14:gs w14:pos="100000">
                      <w14:schemeClr w14:val="bg1">
                        <w14:lumMod w14:val="75000"/>
                      </w14:schemeClr>
                    </w14:gs>
                  </w14:gsLst>
                  <w14:lin w14:ang="10800000" w14:scaled="0"/>
                </w14:gradFill>
              </w14:textFill>
            </w:rPr>
          </w:pPr>
          <w:r w:rsidRPr="00B75B21">
            <w:rPr>
              <w:rFonts w:cs="Arial"/>
              <w:sz w:val="48"/>
              <w:szCs w:val="48"/>
              <w14:textFill>
                <w14:gradFill>
                  <w14:gsLst>
                    <w14:gs w14:pos="0">
                      <w14:srgbClr w14:val="002060"/>
                    </w14:gs>
                    <w14:gs w14:pos="52000">
                      <w14:srgbClr w14:val="0070C0"/>
                    </w14:gs>
                    <w14:gs w14:pos="100000">
                      <w14:schemeClr w14:val="bg1">
                        <w14:lumMod w14:val="75000"/>
                      </w14:schemeClr>
                    </w14:gs>
                  </w14:gsLst>
                  <w14:lin w14:ang="10800000" w14:scaled="0"/>
                </w14:gradFill>
              </w14:textFill>
            </w:rPr>
            <w:t>CON</w:t>
          </w:r>
          <w:r w:rsidR="00D409D4" w:rsidRPr="00B75B21">
            <w:rPr>
              <w:rFonts w:cs="Arial"/>
              <w:sz w:val="48"/>
              <w:szCs w:val="48"/>
              <w14:textFill>
                <w14:gradFill>
                  <w14:gsLst>
                    <w14:gs w14:pos="0">
                      <w14:srgbClr w14:val="002060"/>
                    </w14:gs>
                    <w14:gs w14:pos="52000">
                      <w14:srgbClr w14:val="0070C0"/>
                    </w14:gs>
                    <w14:gs w14:pos="100000">
                      <w14:schemeClr w14:val="bg1">
                        <w14:lumMod w14:val="75000"/>
                      </w14:schemeClr>
                    </w14:gs>
                  </w14:gsLst>
                  <w14:lin w14:ang="10800000" w14:scaled="0"/>
                </w14:gradFill>
              </w14:textFill>
            </w:rPr>
            <w:t>TENT</w:t>
          </w:r>
        </w:p>
        <w:p w14:paraId="5AC46FB8" w14:textId="77777777" w:rsidR="003A3C24" w:rsidRPr="00B61548" w:rsidRDefault="003A3C24" w:rsidP="00230F31">
          <w:pPr>
            <w:rPr>
              <w:rFonts w:cs="Arial"/>
              <w:lang w:val="en-US"/>
            </w:rPr>
          </w:pPr>
        </w:p>
        <w:p w14:paraId="75D0204D" w14:textId="7C84CA14" w:rsidR="001B5078" w:rsidRPr="001B5078" w:rsidRDefault="003A3C24">
          <w:pPr>
            <w:pStyle w:val="TOC1"/>
            <w:tabs>
              <w:tab w:val="right" w:leader="dot" w:pos="8494"/>
            </w:tabs>
            <w:rPr>
              <w:rFonts w:asciiTheme="minorHAnsi" w:eastAsiaTheme="minorEastAsia" w:hAnsiTheme="minorHAnsi"/>
              <w:noProof/>
              <w:kern w:val="2"/>
              <w:sz w:val="24"/>
              <w:szCs w:val="24"/>
              <w:lang w:eastAsia="en-AU"/>
            </w:rPr>
          </w:pPr>
          <w:r w:rsidRPr="001B5078">
            <w:rPr>
              <w:rFonts w:cs="Arial"/>
            </w:rPr>
            <w:fldChar w:fldCharType="begin"/>
          </w:r>
          <w:r w:rsidRPr="001B5078">
            <w:rPr>
              <w:rFonts w:cs="Arial"/>
            </w:rPr>
            <w:instrText xml:space="preserve"> TOC \o "1-3" \h \z \u </w:instrText>
          </w:r>
          <w:r w:rsidRPr="001B5078">
            <w:rPr>
              <w:rFonts w:cs="Arial"/>
            </w:rPr>
            <w:fldChar w:fldCharType="separate"/>
          </w:r>
          <w:hyperlink w:anchor="_Toc184781614" w:history="1">
            <w:r w:rsidR="001B5078" w:rsidRPr="001B5078">
              <w:rPr>
                <w:rStyle w:val="Hyperlink"/>
                <w:rFonts w:cs="Arial"/>
                <w:noProof/>
                <w:color w:val="002060"/>
              </w:rPr>
              <w:t>EXECUTIVE SUMMARY</w:t>
            </w:r>
            <w:r w:rsidR="001B5078" w:rsidRPr="001B5078">
              <w:rPr>
                <w:noProof/>
                <w:webHidden/>
              </w:rPr>
              <w:tab/>
            </w:r>
            <w:r w:rsidR="001B5078" w:rsidRPr="001B5078">
              <w:rPr>
                <w:noProof/>
                <w:webHidden/>
              </w:rPr>
              <w:fldChar w:fldCharType="begin"/>
            </w:r>
            <w:r w:rsidR="001B5078" w:rsidRPr="001B5078">
              <w:rPr>
                <w:noProof/>
                <w:webHidden/>
              </w:rPr>
              <w:instrText xml:space="preserve"> PAGEREF _Toc184781614 \h </w:instrText>
            </w:r>
            <w:r w:rsidR="001B5078" w:rsidRPr="001B5078">
              <w:rPr>
                <w:noProof/>
                <w:webHidden/>
              </w:rPr>
            </w:r>
            <w:r w:rsidR="001B5078" w:rsidRPr="001B5078">
              <w:rPr>
                <w:noProof/>
                <w:webHidden/>
              </w:rPr>
              <w:fldChar w:fldCharType="separate"/>
            </w:r>
            <w:r w:rsidR="001B5078" w:rsidRPr="001B5078">
              <w:rPr>
                <w:noProof/>
                <w:webHidden/>
              </w:rPr>
              <w:t>2</w:t>
            </w:r>
            <w:r w:rsidR="001B5078" w:rsidRPr="001B5078">
              <w:rPr>
                <w:noProof/>
                <w:webHidden/>
              </w:rPr>
              <w:fldChar w:fldCharType="end"/>
            </w:r>
          </w:hyperlink>
        </w:p>
        <w:p w14:paraId="4C742C6C" w14:textId="6A26F257"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15" w:history="1">
            <w:r w:rsidRPr="001B5078">
              <w:rPr>
                <w:rStyle w:val="Hyperlink"/>
                <w:rFonts w:cs="Arial"/>
                <w:noProof/>
                <w:color w:val="002060"/>
              </w:rPr>
              <w:t>DATABASE CONNECTION</w:t>
            </w:r>
            <w:r w:rsidRPr="001B5078">
              <w:rPr>
                <w:noProof/>
                <w:webHidden/>
              </w:rPr>
              <w:tab/>
            </w:r>
            <w:r w:rsidRPr="001B5078">
              <w:rPr>
                <w:noProof/>
                <w:webHidden/>
              </w:rPr>
              <w:fldChar w:fldCharType="begin"/>
            </w:r>
            <w:r w:rsidRPr="001B5078">
              <w:rPr>
                <w:noProof/>
                <w:webHidden/>
              </w:rPr>
              <w:instrText xml:space="preserve"> PAGEREF _Toc184781615 \h </w:instrText>
            </w:r>
            <w:r w:rsidRPr="001B5078">
              <w:rPr>
                <w:noProof/>
                <w:webHidden/>
              </w:rPr>
            </w:r>
            <w:r w:rsidRPr="001B5078">
              <w:rPr>
                <w:noProof/>
                <w:webHidden/>
              </w:rPr>
              <w:fldChar w:fldCharType="separate"/>
            </w:r>
            <w:r w:rsidRPr="001B5078">
              <w:rPr>
                <w:noProof/>
                <w:webHidden/>
              </w:rPr>
              <w:t>3</w:t>
            </w:r>
            <w:r w:rsidRPr="001B5078">
              <w:rPr>
                <w:noProof/>
                <w:webHidden/>
              </w:rPr>
              <w:fldChar w:fldCharType="end"/>
            </w:r>
          </w:hyperlink>
        </w:p>
        <w:p w14:paraId="1FD90E38" w14:textId="2F37283C"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16" w:history="1">
            <w:r w:rsidRPr="001B5078">
              <w:rPr>
                <w:rStyle w:val="Hyperlink"/>
                <w:rFonts w:cs="Arial"/>
                <w:noProof/>
                <w:color w:val="002060"/>
              </w:rPr>
              <w:t>PRIVATE SIDE - LOGIN</w:t>
            </w:r>
            <w:r w:rsidRPr="001B5078">
              <w:rPr>
                <w:noProof/>
                <w:webHidden/>
              </w:rPr>
              <w:tab/>
            </w:r>
            <w:r w:rsidRPr="001B5078">
              <w:rPr>
                <w:noProof/>
                <w:webHidden/>
              </w:rPr>
              <w:fldChar w:fldCharType="begin"/>
            </w:r>
            <w:r w:rsidRPr="001B5078">
              <w:rPr>
                <w:noProof/>
                <w:webHidden/>
              </w:rPr>
              <w:instrText xml:space="preserve"> PAGEREF _Toc184781616 \h </w:instrText>
            </w:r>
            <w:r w:rsidRPr="001B5078">
              <w:rPr>
                <w:noProof/>
                <w:webHidden/>
              </w:rPr>
            </w:r>
            <w:r w:rsidRPr="001B5078">
              <w:rPr>
                <w:noProof/>
                <w:webHidden/>
              </w:rPr>
              <w:fldChar w:fldCharType="separate"/>
            </w:r>
            <w:r w:rsidRPr="001B5078">
              <w:rPr>
                <w:noProof/>
                <w:webHidden/>
              </w:rPr>
              <w:t>4</w:t>
            </w:r>
            <w:r w:rsidRPr="001B5078">
              <w:rPr>
                <w:noProof/>
                <w:webHidden/>
              </w:rPr>
              <w:fldChar w:fldCharType="end"/>
            </w:r>
          </w:hyperlink>
        </w:p>
        <w:p w14:paraId="65032BCB" w14:textId="376B6611"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17" w:history="1">
            <w:r w:rsidRPr="001B5078">
              <w:rPr>
                <w:rStyle w:val="Hyperlink"/>
                <w:rFonts w:cs="Arial"/>
                <w:noProof/>
                <w:color w:val="002060"/>
              </w:rPr>
              <w:t>PRIVATE SIDE – CREATE DATA</w:t>
            </w:r>
            <w:r w:rsidRPr="001B5078">
              <w:rPr>
                <w:noProof/>
                <w:webHidden/>
              </w:rPr>
              <w:tab/>
            </w:r>
            <w:r w:rsidRPr="001B5078">
              <w:rPr>
                <w:noProof/>
                <w:webHidden/>
              </w:rPr>
              <w:fldChar w:fldCharType="begin"/>
            </w:r>
            <w:r w:rsidRPr="001B5078">
              <w:rPr>
                <w:noProof/>
                <w:webHidden/>
              </w:rPr>
              <w:instrText xml:space="preserve"> PAGEREF _Toc184781617 \h </w:instrText>
            </w:r>
            <w:r w:rsidRPr="001B5078">
              <w:rPr>
                <w:noProof/>
                <w:webHidden/>
              </w:rPr>
            </w:r>
            <w:r w:rsidRPr="001B5078">
              <w:rPr>
                <w:noProof/>
                <w:webHidden/>
              </w:rPr>
              <w:fldChar w:fldCharType="separate"/>
            </w:r>
            <w:r w:rsidRPr="001B5078">
              <w:rPr>
                <w:noProof/>
                <w:webHidden/>
              </w:rPr>
              <w:t>7</w:t>
            </w:r>
            <w:r w:rsidRPr="001B5078">
              <w:rPr>
                <w:noProof/>
                <w:webHidden/>
              </w:rPr>
              <w:fldChar w:fldCharType="end"/>
            </w:r>
          </w:hyperlink>
        </w:p>
        <w:p w14:paraId="45B40674" w14:textId="3F0681EF"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18" w:history="1">
            <w:r w:rsidRPr="001B5078">
              <w:rPr>
                <w:rStyle w:val="Hyperlink"/>
                <w:rFonts w:cs="Arial"/>
                <w:noProof/>
                <w:color w:val="002060"/>
              </w:rPr>
              <w:t>PRIVATE SIDE – UPDATE DATA</w:t>
            </w:r>
            <w:r w:rsidRPr="001B5078">
              <w:rPr>
                <w:noProof/>
                <w:webHidden/>
              </w:rPr>
              <w:tab/>
            </w:r>
            <w:r w:rsidRPr="001B5078">
              <w:rPr>
                <w:noProof/>
                <w:webHidden/>
              </w:rPr>
              <w:fldChar w:fldCharType="begin"/>
            </w:r>
            <w:r w:rsidRPr="001B5078">
              <w:rPr>
                <w:noProof/>
                <w:webHidden/>
              </w:rPr>
              <w:instrText xml:space="preserve"> PAGEREF _Toc184781618 \h </w:instrText>
            </w:r>
            <w:r w:rsidRPr="001B5078">
              <w:rPr>
                <w:noProof/>
                <w:webHidden/>
              </w:rPr>
            </w:r>
            <w:r w:rsidRPr="001B5078">
              <w:rPr>
                <w:noProof/>
                <w:webHidden/>
              </w:rPr>
              <w:fldChar w:fldCharType="separate"/>
            </w:r>
            <w:r w:rsidRPr="001B5078">
              <w:rPr>
                <w:noProof/>
                <w:webHidden/>
              </w:rPr>
              <w:t>10</w:t>
            </w:r>
            <w:r w:rsidRPr="001B5078">
              <w:rPr>
                <w:noProof/>
                <w:webHidden/>
              </w:rPr>
              <w:fldChar w:fldCharType="end"/>
            </w:r>
          </w:hyperlink>
        </w:p>
        <w:p w14:paraId="266865B6" w14:textId="6B12D00E"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19" w:history="1">
            <w:r w:rsidRPr="001B5078">
              <w:rPr>
                <w:rStyle w:val="Hyperlink"/>
                <w:rFonts w:cs="Arial"/>
                <w:noProof/>
                <w:color w:val="002060"/>
              </w:rPr>
              <w:t>PRIVATE SIDE – DELETE DATA</w:t>
            </w:r>
            <w:r w:rsidRPr="001B5078">
              <w:rPr>
                <w:noProof/>
                <w:webHidden/>
              </w:rPr>
              <w:tab/>
            </w:r>
            <w:r w:rsidRPr="001B5078">
              <w:rPr>
                <w:noProof/>
                <w:webHidden/>
              </w:rPr>
              <w:fldChar w:fldCharType="begin"/>
            </w:r>
            <w:r w:rsidRPr="001B5078">
              <w:rPr>
                <w:noProof/>
                <w:webHidden/>
              </w:rPr>
              <w:instrText xml:space="preserve"> PAGEREF _Toc184781619 \h </w:instrText>
            </w:r>
            <w:r w:rsidRPr="001B5078">
              <w:rPr>
                <w:noProof/>
                <w:webHidden/>
              </w:rPr>
            </w:r>
            <w:r w:rsidRPr="001B5078">
              <w:rPr>
                <w:noProof/>
                <w:webHidden/>
              </w:rPr>
              <w:fldChar w:fldCharType="separate"/>
            </w:r>
            <w:r w:rsidRPr="001B5078">
              <w:rPr>
                <w:noProof/>
                <w:webHidden/>
              </w:rPr>
              <w:t>12</w:t>
            </w:r>
            <w:r w:rsidRPr="001B5078">
              <w:rPr>
                <w:noProof/>
                <w:webHidden/>
              </w:rPr>
              <w:fldChar w:fldCharType="end"/>
            </w:r>
          </w:hyperlink>
        </w:p>
        <w:p w14:paraId="0E12BB3B" w14:textId="4142A320"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20" w:history="1">
            <w:r w:rsidRPr="001B5078">
              <w:rPr>
                <w:rStyle w:val="Hyperlink"/>
                <w:rFonts w:cs="Arial"/>
                <w:noProof/>
                <w:color w:val="002060"/>
              </w:rPr>
              <w:t>PUBLIC SIDE – READ DATA</w:t>
            </w:r>
            <w:r w:rsidRPr="001B5078">
              <w:rPr>
                <w:noProof/>
                <w:webHidden/>
              </w:rPr>
              <w:tab/>
            </w:r>
            <w:r w:rsidRPr="001B5078">
              <w:rPr>
                <w:noProof/>
                <w:webHidden/>
              </w:rPr>
              <w:fldChar w:fldCharType="begin"/>
            </w:r>
            <w:r w:rsidRPr="001B5078">
              <w:rPr>
                <w:noProof/>
                <w:webHidden/>
              </w:rPr>
              <w:instrText xml:space="preserve"> PAGEREF _Toc184781620 \h </w:instrText>
            </w:r>
            <w:r w:rsidRPr="001B5078">
              <w:rPr>
                <w:noProof/>
                <w:webHidden/>
              </w:rPr>
            </w:r>
            <w:r w:rsidRPr="001B5078">
              <w:rPr>
                <w:noProof/>
                <w:webHidden/>
              </w:rPr>
              <w:fldChar w:fldCharType="separate"/>
            </w:r>
            <w:r w:rsidRPr="001B5078">
              <w:rPr>
                <w:noProof/>
                <w:webHidden/>
              </w:rPr>
              <w:t>14</w:t>
            </w:r>
            <w:r w:rsidRPr="001B5078">
              <w:rPr>
                <w:noProof/>
                <w:webHidden/>
              </w:rPr>
              <w:fldChar w:fldCharType="end"/>
            </w:r>
          </w:hyperlink>
        </w:p>
        <w:p w14:paraId="7FA57E2D" w14:textId="0FB6F366"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21" w:history="1">
            <w:r w:rsidRPr="001B5078">
              <w:rPr>
                <w:rStyle w:val="Hyperlink"/>
                <w:rFonts w:cs="Arial"/>
                <w:noProof/>
                <w:color w:val="002060"/>
              </w:rPr>
              <w:t>PUBLIC SIDE – SORT DATA BY A-Z</w:t>
            </w:r>
            <w:r w:rsidRPr="001B5078">
              <w:rPr>
                <w:noProof/>
                <w:webHidden/>
              </w:rPr>
              <w:tab/>
            </w:r>
            <w:r w:rsidRPr="001B5078">
              <w:rPr>
                <w:noProof/>
                <w:webHidden/>
              </w:rPr>
              <w:fldChar w:fldCharType="begin"/>
            </w:r>
            <w:r w:rsidRPr="001B5078">
              <w:rPr>
                <w:noProof/>
                <w:webHidden/>
              </w:rPr>
              <w:instrText xml:space="preserve"> PAGEREF _Toc184781621 \h </w:instrText>
            </w:r>
            <w:r w:rsidRPr="001B5078">
              <w:rPr>
                <w:noProof/>
                <w:webHidden/>
              </w:rPr>
            </w:r>
            <w:r w:rsidRPr="001B5078">
              <w:rPr>
                <w:noProof/>
                <w:webHidden/>
              </w:rPr>
              <w:fldChar w:fldCharType="separate"/>
            </w:r>
            <w:r w:rsidRPr="001B5078">
              <w:rPr>
                <w:noProof/>
                <w:webHidden/>
              </w:rPr>
              <w:t>16</w:t>
            </w:r>
            <w:r w:rsidRPr="001B5078">
              <w:rPr>
                <w:noProof/>
                <w:webHidden/>
              </w:rPr>
              <w:fldChar w:fldCharType="end"/>
            </w:r>
          </w:hyperlink>
        </w:p>
        <w:p w14:paraId="0AE689F3" w14:textId="2258A826"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22" w:history="1">
            <w:r w:rsidRPr="001B5078">
              <w:rPr>
                <w:rStyle w:val="Hyperlink"/>
                <w:rFonts w:cs="Arial"/>
                <w:noProof/>
                <w:color w:val="002060"/>
              </w:rPr>
              <w:t>PUBLIC SIDE – SORT DATA BY Z-A</w:t>
            </w:r>
            <w:r w:rsidRPr="001B5078">
              <w:rPr>
                <w:noProof/>
                <w:webHidden/>
              </w:rPr>
              <w:tab/>
            </w:r>
            <w:r w:rsidRPr="001B5078">
              <w:rPr>
                <w:noProof/>
                <w:webHidden/>
              </w:rPr>
              <w:fldChar w:fldCharType="begin"/>
            </w:r>
            <w:r w:rsidRPr="001B5078">
              <w:rPr>
                <w:noProof/>
                <w:webHidden/>
              </w:rPr>
              <w:instrText xml:space="preserve"> PAGEREF _Toc184781622 \h </w:instrText>
            </w:r>
            <w:r w:rsidRPr="001B5078">
              <w:rPr>
                <w:noProof/>
                <w:webHidden/>
              </w:rPr>
            </w:r>
            <w:r w:rsidRPr="001B5078">
              <w:rPr>
                <w:noProof/>
                <w:webHidden/>
              </w:rPr>
              <w:fldChar w:fldCharType="separate"/>
            </w:r>
            <w:r w:rsidRPr="001B5078">
              <w:rPr>
                <w:noProof/>
                <w:webHidden/>
              </w:rPr>
              <w:t>18</w:t>
            </w:r>
            <w:r w:rsidRPr="001B5078">
              <w:rPr>
                <w:noProof/>
                <w:webHidden/>
              </w:rPr>
              <w:fldChar w:fldCharType="end"/>
            </w:r>
          </w:hyperlink>
        </w:p>
        <w:p w14:paraId="4946DDA8" w14:textId="406FD04E"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23" w:history="1">
            <w:r w:rsidRPr="001B5078">
              <w:rPr>
                <w:rStyle w:val="Hyperlink"/>
                <w:rFonts w:cs="Arial"/>
                <w:noProof/>
                <w:color w:val="002060"/>
              </w:rPr>
              <w:t>PUBLIC SIDE – SORT DATA BY RECENTLY ADDED</w:t>
            </w:r>
            <w:r w:rsidRPr="001B5078">
              <w:rPr>
                <w:noProof/>
                <w:webHidden/>
              </w:rPr>
              <w:tab/>
            </w:r>
            <w:r w:rsidRPr="001B5078">
              <w:rPr>
                <w:noProof/>
                <w:webHidden/>
              </w:rPr>
              <w:fldChar w:fldCharType="begin"/>
            </w:r>
            <w:r w:rsidRPr="001B5078">
              <w:rPr>
                <w:noProof/>
                <w:webHidden/>
              </w:rPr>
              <w:instrText xml:space="preserve"> PAGEREF _Toc184781623 \h </w:instrText>
            </w:r>
            <w:r w:rsidRPr="001B5078">
              <w:rPr>
                <w:noProof/>
                <w:webHidden/>
              </w:rPr>
            </w:r>
            <w:r w:rsidRPr="001B5078">
              <w:rPr>
                <w:noProof/>
                <w:webHidden/>
              </w:rPr>
              <w:fldChar w:fldCharType="separate"/>
            </w:r>
            <w:r w:rsidRPr="001B5078">
              <w:rPr>
                <w:noProof/>
                <w:webHidden/>
              </w:rPr>
              <w:t>20</w:t>
            </w:r>
            <w:r w:rsidRPr="001B5078">
              <w:rPr>
                <w:noProof/>
                <w:webHidden/>
              </w:rPr>
              <w:fldChar w:fldCharType="end"/>
            </w:r>
          </w:hyperlink>
        </w:p>
        <w:p w14:paraId="3EB26094" w14:textId="4512FF66" w:rsidR="001B5078" w:rsidRPr="001B5078" w:rsidRDefault="001B5078">
          <w:pPr>
            <w:pStyle w:val="TOC1"/>
            <w:tabs>
              <w:tab w:val="right" w:leader="dot" w:pos="8494"/>
            </w:tabs>
            <w:rPr>
              <w:rFonts w:asciiTheme="minorHAnsi" w:eastAsiaTheme="minorEastAsia" w:hAnsiTheme="minorHAnsi"/>
              <w:noProof/>
              <w:kern w:val="2"/>
              <w:sz w:val="24"/>
              <w:szCs w:val="24"/>
              <w:lang w:eastAsia="en-AU"/>
            </w:rPr>
          </w:pPr>
          <w:hyperlink w:anchor="_Toc184781624" w:history="1">
            <w:r w:rsidRPr="001B5078">
              <w:rPr>
                <w:rStyle w:val="Hyperlink"/>
                <w:rFonts w:cs="Arial"/>
                <w:noProof/>
                <w:color w:val="002060"/>
              </w:rPr>
              <w:t>PUBLIC SIDE – SORT DATA BY EPISODE</w:t>
            </w:r>
            <w:r w:rsidRPr="001B5078">
              <w:rPr>
                <w:noProof/>
                <w:webHidden/>
              </w:rPr>
              <w:tab/>
            </w:r>
            <w:r w:rsidRPr="001B5078">
              <w:rPr>
                <w:noProof/>
                <w:webHidden/>
              </w:rPr>
              <w:fldChar w:fldCharType="begin"/>
            </w:r>
            <w:r w:rsidRPr="001B5078">
              <w:rPr>
                <w:noProof/>
                <w:webHidden/>
              </w:rPr>
              <w:instrText xml:space="preserve"> PAGEREF _Toc184781624 \h </w:instrText>
            </w:r>
            <w:r w:rsidRPr="001B5078">
              <w:rPr>
                <w:noProof/>
                <w:webHidden/>
              </w:rPr>
            </w:r>
            <w:r w:rsidRPr="001B5078">
              <w:rPr>
                <w:noProof/>
                <w:webHidden/>
              </w:rPr>
              <w:fldChar w:fldCharType="separate"/>
            </w:r>
            <w:r w:rsidRPr="001B5078">
              <w:rPr>
                <w:noProof/>
                <w:webHidden/>
              </w:rPr>
              <w:t>22</w:t>
            </w:r>
            <w:r w:rsidRPr="001B5078">
              <w:rPr>
                <w:noProof/>
                <w:webHidden/>
              </w:rPr>
              <w:fldChar w:fldCharType="end"/>
            </w:r>
          </w:hyperlink>
        </w:p>
        <w:p w14:paraId="51568168" w14:textId="5C2FF2D8" w:rsidR="003A3C24" w:rsidRPr="006106F0" w:rsidRDefault="003A3C24" w:rsidP="003A3C24">
          <w:pPr>
            <w:rPr>
              <w:color w:val="0C121E" w:themeColor="accent1"/>
            </w:rPr>
          </w:pPr>
          <w:r w:rsidRPr="001B5078">
            <w:rPr>
              <w:rFonts w:cs="Arial"/>
              <w:b/>
              <w:bCs/>
              <w:noProof/>
            </w:rPr>
            <w:fldChar w:fldCharType="end"/>
          </w:r>
        </w:p>
      </w:sdtContent>
    </w:sdt>
    <w:p w14:paraId="7EAF4D97" w14:textId="77777777" w:rsidR="003A3C24" w:rsidRDefault="003A3C24"/>
    <w:p w14:paraId="26409FC1" w14:textId="77777777" w:rsidR="003A3C24" w:rsidRDefault="003A3C24"/>
    <w:p w14:paraId="183D795F" w14:textId="77777777" w:rsidR="003A3C24" w:rsidRDefault="003A3C24"/>
    <w:p w14:paraId="0965E537" w14:textId="77777777" w:rsidR="003A3C24" w:rsidRDefault="003A3C24"/>
    <w:p w14:paraId="25172F32" w14:textId="77777777" w:rsidR="003A3C24" w:rsidRDefault="003A3C24"/>
    <w:p w14:paraId="057A5E32" w14:textId="77777777" w:rsidR="003A3C24" w:rsidRDefault="003A3C24"/>
    <w:p w14:paraId="427C4D26" w14:textId="77777777" w:rsidR="003A3C24" w:rsidRDefault="003A3C24"/>
    <w:p w14:paraId="35A8925B" w14:textId="77777777" w:rsidR="003A3C24" w:rsidRDefault="003A3C24" w:rsidP="0072500A"/>
    <w:p w14:paraId="1F0387F3" w14:textId="77777777" w:rsidR="003A3C24" w:rsidRDefault="003A3C24"/>
    <w:p w14:paraId="6583356A" w14:textId="77777777" w:rsidR="003A3C24" w:rsidRDefault="003A3C24"/>
    <w:p w14:paraId="75A50FED" w14:textId="77777777" w:rsidR="003A3C24" w:rsidRDefault="003A3C24"/>
    <w:p w14:paraId="5860F0EE" w14:textId="77777777" w:rsidR="003A3C24" w:rsidRDefault="003A3C24"/>
    <w:p w14:paraId="1A07C1CA" w14:textId="77777777" w:rsidR="003A3C24" w:rsidRDefault="003A3C24"/>
    <w:p w14:paraId="36A2285E" w14:textId="77777777" w:rsidR="003A3C24" w:rsidRDefault="003A3C24"/>
    <w:p w14:paraId="05F36AA7" w14:textId="77777777" w:rsidR="003A3C24" w:rsidRDefault="003A3C24"/>
    <w:p w14:paraId="701AB475" w14:textId="77777777" w:rsidR="003A3C24" w:rsidRDefault="003A3C24"/>
    <w:p w14:paraId="504381CB" w14:textId="77777777" w:rsidR="007C362E" w:rsidRDefault="007C362E"/>
    <w:p w14:paraId="02C3EAAE" w14:textId="77777777" w:rsidR="00B75B21" w:rsidRDefault="00B75B21"/>
    <w:p w14:paraId="6686CEDA" w14:textId="77777777" w:rsidR="00230F31" w:rsidRPr="00B75B21" w:rsidRDefault="0072500A" w:rsidP="00FA4A5B">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1" w:name="_Toc184781614"/>
      <w:r w:rsidRPr="00B75B2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EXECUTIVE SUMMARY</w:t>
      </w:r>
      <w:bookmarkEnd w:id="1"/>
    </w:p>
    <w:p w14:paraId="5CBA5DA8" w14:textId="77777777" w:rsidR="00FA4A5B" w:rsidRPr="00B75B21" w:rsidRDefault="00FA4A5B" w:rsidP="00FA4A5B">
      <w:pPr>
        <w:rPr>
          <w:rFonts w:cs="Arial"/>
        </w:rPr>
      </w:pPr>
    </w:p>
    <w:p w14:paraId="639EDA16" w14:textId="7656D5E1" w:rsidR="00275215" w:rsidRDefault="00275215" w:rsidP="00275215">
      <w:pPr>
        <w:rPr>
          <w:rFonts w:cs="Arial"/>
        </w:rPr>
      </w:pPr>
      <w:r w:rsidRPr="00B75B21">
        <w:rPr>
          <w:rFonts w:cs="Arial"/>
        </w:rPr>
        <w:t xml:space="preserve">In this document we are going to develop </w:t>
      </w:r>
      <w:r>
        <w:rPr>
          <w:rFonts w:cs="Arial"/>
        </w:rPr>
        <w:t xml:space="preserve">the </w:t>
      </w:r>
      <w:r w:rsidR="00C14BA8">
        <w:rPr>
          <w:rFonts w:cs="Arial"/>
        </w:rPr>
        <w:t>server-side</w:t>
      </w:r>
      <w:r>
        <w:rPr>
          <w:rFonts w:cs="Arial"/>
        </w:rPr>
        <w:t xml:space="preserve"> technical information. We will d</w:t>
      </w:r>
      <w:r w:rsidRPr="00550D06">
        <w:rPr>
          <w:rFonts w:cs="Arial"/>
        </w:rPr>
        <w:t xml:space="preserve">escribe and showcase </w:t>
      </w:r>
      <w:r>
        <w:rPr>
          <w:rFonts w:cs="Arial"/>
        </w:rPr>
        <w:t xml:space="preserve">how to </w:t>
      </w:r>
      <w:r w:rsidR="00143A59">
        <w:rPr>
          <w:rFonts w:cs="Arial"/>
        </w:rPr>
        <w:t>manage</w:t>
      </w:r>
      <w:r>
        <w:rPr>
          <w:rFonts w:cs="Arial"/>
        </w:rPr>
        <w:t xml:space="preserve"> the data </w:t>
      </w:r>
      <w:r w:rsidR="00143A59">
        <w:rPr>
          <w:rFonts w:cs="Arial"/>
        </w:rPr>
        <w:t xml:space="preserve">and </w:t>
      </w:r>
      <w:r>
        <w:rPr>
          <w:rFonts w:cs="Arial"/>
        </w:rPr>
        <w:t xml:space="preserve">resolve </w:t>
      </w:r>
      <w:r w:rsidR="00143A59">
        <w:rPr>
          <w:rFonts w:cs="Arial"/>
        </w:rPr>
        <w:t xml:space="preserve">the </w:t>
      </w:r>
      <w:r>
        <w:rPr>
          <w:rFonts w:cs="Arial"/>
        </w:rPr>
        <w:t>login</w:t>
      </w:r>
      <w:r w:rsidR="00143A59">
        <w:rPr>
          <w:rFonts w:cs="Arial"/>
        </w:rPr>
        <w:t>.</w:t>
      </w:r>
    </w:p>
    <w:p w14:paraId="250F7E95" w14:textId="77777777" w:rsidR="00143A59" w:rsidRDefault="00143A59" w:rsidP="00275215">
      <w:pPr>
        <w:rPr>
          <w:rFonts w:cs="Arial"/>
        </w:rPr>
      </w:pPr>
    </w:p>
    <w:p w14:paraId="374D138E" w14:textId="77777777" w:rsidR="00143A59" w:rsidRDefault="00143A59" w:rsidP="00275215">
      <w:pPr>
        <w:rPr>
          <w:rFonts w:cs="Arial"/>
        </w:rPr>
      </w:pPr>
    </w:p>
    <w:p w14:paraId="065E9600" w14:textId="77777777" w:rsidR="00143A59" w:rsidRDefault="00143A59" w:rsidP="00275215">
      <w:pPr>
        <w:rPr>
          <w:rFonts w:cs="Arial"/>
        </w:rPr>
      </w:pPr>
    </w:p>
    <w:p w14:paraId="0DDD4330" w14:textId="77777777" w:rsidR="00143A59" w:rsidRDefault="00143A59" w:rsidP="00275215">
      <w:pPr>
        <w:rPr>
          <w:rFonts w:cs="Arial"/>
        </w:rPr>
      </w:pPr>
    </w:p>
    <w:p w14:paraId="21C836C8" w14:textId="77777777" w:rsidR="00143A59" w:rsidRDefault="00143A59" w:rsidP="00275215">
      <w:pPr>
        <w:rPr>
          <w:rFonts w:cs="Arial"/>
        </w:rPr>
      </w:pPr>
    </w:p>
    <w:p w14:paraId="72E52116" w14:textId="77777777" w:rsidR="00143A59" w:rsidRDefault="00143A59" w:rsidP="00275215">
      <w:pPr>
        <w:rPr>
          <w:rFonts w:cs="Arial"/>
        </w:rPr>
      </w:pPr>
    </w:p>
    <w:p w14:paraId="55A941A8" w14:textId="77777777" w:rsidR="00143A59" w:rsidRDefault="00143A59" w:rsidP="00275215">
      <w:pPr>
        <w:rPr>
          <w:rFonts w:cs="Arial"/>
        </w:rPr>
      </w:pPr>
    </w:p>
    <w:p w14:paraId="54B4BD4F" w14:textId="77777777" w:rsidR="00143A59" w:rsidRDefault="00143A59" w:rsidP="00275215">
      <w:pPr>
        <w:rPr>
          <w:rFonts w:cs="Arial"/>
        </w:rPr>
      </w:pPr>
    </w:p>
    <w:p w14:paraId="13FDDA0A" w14:textId="77777777" w:rsidR="00143A59" w:rsidRDefault="00143A59" w:rsidP="00275215">
      <w:pPr>
        <w:rPr>
          <w:rFonts w:cs="Arial"/>
        </w:rPr>
      </w:pPr>
    </w:p>
    <w:p w14:paraId="4BA0A545" w14:textId="77777777" w:rsidR="00143A59" w:rsidRDefault="00143A59" w:rsidP="00275215">
      <w:pPr>
        <w:rPr>
          <w:rFonts w:cs="Arial"/>
        </w:rPr>
      </w:pPr>
    </w:p>
    <w:p w14:paraId="778F4B65" w14:textId="77777777" w:rsidR="00143A59" w:rsidRDefault="00143A59" w:rsidP="00275215">
      <w:pPr>
        <w:rPr>
          <w:rFonts w:cs="Arial"/>
        </w:rPr>
      </w:pPr>
    </w:p>
    <w:p w14:paraId="3C43CEC1" w14:textId="77777777" w:rsidR="00143A59" w:rsidRDefault="00143A59" w:rsidP="00275215">
      <w:pPr>
        <w:rPr>
          <w:rFonts w:cs="Arial"/>
        </w:rPr>
      </w:pPr>
    </w:p>
    <w:p w14:paraId="3F420D90" w14:textId="77777777" w:rsidR="00143A59" w:rsidRDefault="00143A59" w:rsidP="00275215">
      <w:pPr>
        <w:rPr>
          <w:rFonts w:cs="Arial"/>
        </w:rPr>
      </w:pPr>
    </w:p>
    <w:p w14:paraId="33A2FD3F" w14:textId="77777777" w:rsidR="00143A59" w:rsidRDefault="00143A59" w:rsidP="00275215">
      <w:pPr>
        <w:rPr>
          <w:rFonts w:cs="Arial"/>
        </w:rPr>
      </w:pPr>
    </w:p>
    <w:p w14:paraId="63D41A2E" w14:textId="77777777" w:rsidR="00143A59" w:rsidRDefault="00143A59" w:rsidP="00275215">
      <w:pPr>
        <w:rPr>
          <w:rFonts w:cs="Arial"/>
        </w:rPr>
      </w:pPr>
    </w:p>
    <w:p w14:paraId="41AEDB31" w14:textId="77777777" w:rsidR="00143A59" w:rsidRDefault="00143A59" w:rsidP="00275215">
      <w:pPr>
        <w:rPr>
          <w:rFonts w:cs="Arial"/>
        </w:rPr>
      </w:pPr>
    </w:p>
    <w:p w14:paraId="7FC8849A" w14:textId="77777777" w:rsidR="00143A59" w:rsidRDefault="00143A59" w:rsidP="00275215">
      <w:pPr>
        <w:rPr>
          <w:rFonts w:cs="Arial"/>
        </w:rPr>
      </w:pPr>
    </w:p>
    <w:p w14:paraId="28E48FC4" w14:textId="77777777" w:rsidR="00143A59" w:rsidRDefault="00143A59" w:rsidP="00275215">
      <w:pPr>
        <w:rPr>
          <w:rFonts w:cs="Arial"/>
        </w:rPr>
      </w:pPr>
    </w:p>
    <w:p w14:paraId="438FC575" w14:textId="77777777" w:rsidR="00143A59" w:rsidRDefault="00143A59" w:rsidP="00275215">
      <w:pPr>
        <w:rPr>
          <w:rFonts w:cs="Arial"/>
        </w:rPr>
      </w:pPr>
    </w:p>
    <w:p w14:paraId="24FF11C0" w14:textId="77777777" w:rsidR="00143A59" w:rsidRDefault="00143A59" w:rsidP="00275215">
      <w:pPr>
        <w:rPr>
          <w:rFonts w:cs="Arial"/>
        </w:rPr>
      </w:pPr>
    </w:p>
    <w:p w14:paraId="318B1015" w14:textId="77777777" w:rsidR="00143A59" w:rsidRDefault="00143A59" w:rsidP="00275215">
      <w:pPr>
        <w:rPr>
          <w:rFonts w:cs="Arial"/>
        </w:rPr>
      </w:pPr>
    </w:p>
    <w:p w14:paraId="4CA0701E" w14:textId="77777777" w:rsidR="00143A59" w:rsidRDefault="00143A59" w:rsidP="00275215">
      <w:pPr>
        <w:rPr>
          <w:rFonts w:cs="Arial"/>
        </w:rPr>
      </w:pPr>
    </w:p>
    <w:p w14:paraId="2EA71DEC" w14:textId="77777777" w:rsidR="00143A59" w:rsidRDefault="00143A59" w:rsidP="00275215">
      <w:pPr>
        <w:rPr>
          <w:rFonts w:cs="Arial"/>
        </w:rPr>
      </w:pPr>
    </w:p>
    <w:p w14:paraId="2430FB36" w14:textId="77777777" w:rsidR="008A0405" w:rsidRDefault="008A0405" w:rsidP="008A0405"/>
    <w:p w14:paraId="64BD0BC3" w14:textId="77777777" w:rsidR="008A0405" w:rsidRDefault="008A0405" w:rsidP="008A0405"/>
    <w:p w14:paraId="1A17AA50" w14:textId="77777777" w:rsidR="008A0405" w:rsidRPr="008A0405" w:rsidRDefault="008A0405" w:rsidP="008A0405"/>
    <w:p w14:paraId="76F3468F" w14:textId="5016D2C9" w:rsidR="008D0786" w:rsidRDefault="008D0786" w:rsidP="008D0786">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2" w:name="_Toc184781615"/>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DATABASE CO</w:t>
      </w:r>
      <w:r w:rsidR="00091E8D">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N</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NECTION</w:t>
      </w:r>
      <w:bookmarkEnd w:id="2"/>
    </w:p>
    <w:p w14:paraId="74837369" w14:textId="77777777" w:rsidR="008D0786" w:rsidRDefault="008D0786" w:rsidP="008D0786"/>
    <w:p w14:paraId="61B5C9B8" w14:textId="3BE5B8E6" w:rsidR="008D0786" w:rsidRDefault="008D0786" w:rsidP="008D0786">
      <w:r>
        <w:t>The function that will handle the database connection will be the following:</w:t>
      </w:r>
    </w:p>
    <w:p w14:paraId="09F3DD16" w14:textId="7C2C44D5" w:rsidR="008D0786" w:rsidRDefault="008D0786" w:rsidP="008D0786">
      <w:r>
        <w:t xml:space="preserve"> </w:t>
      </w:r>
      <w:r>
        <w:rPr>
          <w:noProof/>
        </w:rPr>
        <w:drawing>
          <wp:inline distT="0" distB="0" distL="0" distR="0" wp14:anchorId="49598FFF" wp14:editId="165978A6">
            <wp:extent cx="5400040" cy="2283460"/>
            <wp:effectExtent l="0" t="0" r="0" b="2540"/>
            <wp:docPr id="846724845" name="Picture 1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4845" name="Picture 16" descr="A computer screen shot of a program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14:paraId="76642455" w14:textId="6721C863" w:rsidR="008D0786" w:rsidRDefault="008D0786" w:rsidP="008D0786"/>
    <w:p w14:paraId="37C32D90" w14:textId="1DDC0CBC" w:rsidR="008D0786" w:rsidRDefault="008D0786" w:rsidP="008D0786">
      <w:r>
        <w:t>In each navigation file</w:t>
      </w:r>
      <w:r w:rsidR="00091E8D">
        <w:t xml:space="preserve"> this control programming will be implemented:</w:t>
      </w:r>
    </w:p>
    <w:p w14:paraId="67682DF3" w14:textId="7C1E5685" w:rsidR="00091E8D" w:rsidRDefault="00091E8D" w:rsidP="008D0786">
      <w:r>
        <w:rPr>
          <w:noProof/>
        </w:rPr>
        <w:drawing>
          <wp:inline distT="0" distB="0" distL="0" distR="0" wp14:anchorId="32EA27CD" wp14:editId="61875129">
            <wp:extent cx="5400040" cy="1656080"/>
            <wp:effectExtent l="0" t="0" r="0" b="1270"/>
            <wp:docPr id="1663628510" name="Picture 1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28510" name="Picture 17" descr="A computer code on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1656080"/>
                    </a:xfrm>
                    <a:prstGeom prst="rect">
                      <a:avLst/>
                    </a:prstGeom>
                  </pic:spPr>
                </pic:pic>
              </a:graphicData>
            </a:graphic>
          </wp:inline>
        </w:drawing>
      </w:r>
    </w:p>
    <w:p w14:paraId="2FADCFFB" w14:textId="66337937" w:rsidR="008D0786" w:rsidRDefault="008D0786" w:rsidP="008D0786"/>
    <w:p w14:paraId="1A12998C" w14:textId="77777777" w:rsidR="00091E8D" w:rsidRDefault="00091E8D" w:rsidP="008D0786"/>
    <w:p w14:paraId="549B9F2B" w14:textId="77777777" w:rsidR="00091E8D" w:rsidRDefault="00091E8D" w:rsidP="008D0786"/>
    <w:p w14:paraId="40CD2270" w14:textId="77777777" w:rsidR="00091E8D" w:rsidRDefault="00091E8D" w:rsidP="008D0786"/>
    <w:p w14:paraId="0B62A0FF" w14:textId="77777777" w:rsidR="00091E8D" w:rsidRDefault="00091E8D" w:rsidP="008D0786"/>
    <w:p w14:paraId="2B129543" w14:textId="77777777" w:rsidR="00091E8D" w:rsidRDefault="00091E8D" w:rsidP="008D0786"/>
    <w:p w14:paraId="0A0027FA" w14:textId="77777777" w:rsidR="00091E8D" w:rsidRDefault="00091E8D" w:rsidP="008D0786"/>
    <w:p w14:paraId="7ECD6964" w14:textId="77777777" w:rsidR="00091E8D" w:rsidRDefault="00091E8D" w:rsidP="008D0786"/>
    <w:p w14:paraId="2BF5C9C0" w14:textId="6F17C926" w:rsidR="008D0786" w:rsidRDefault="008D0786" w:rsidP="008D0786"/>
    <w:p w14:paraId="068CDB5D" w14:textId="77777777" w:rsidR="00152753" w:rsidRDefault="00152753" w:rsidP="008D0786"/>
    <w:p w14:paraId="3A60FA58" w14:textId="7067474A" w:rsidR="00BD025B" w:rsidRDefault="003C2B8D" w:rsidP="00BD025B">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3" w:name="_Toc184781616"/>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PRIVATE SIDE -</w:t>
      </w:r>
      <w:r w:rsidR="0096706B">
        <w:rPr>
          <w:rFonts w:cs="Arial"/>
        </w:rPr>
        <w:t xml:space="preserve"> </w:t>
      </w:r>
      <w:r w:rsidR="00BD025B">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LOGIN</w:t>
      </w:r>
      <w:bookmarkEnd w:id="3"/>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 xml:space="preserve"> </w:t>
      </w:r>
    </w:p>
    <w:p w14:paraId="11D66EAE" w14:textId="77777777" w:rsidR="00091E8D" w:rsidRPr="00091E8D" w:rsidRDefault="00091E8D" w:rsidP="00BD025B">
      <w:pPr>
        <w:rPr>
          <w:b/>
          <w:bCs/>
        </w:rPr>
      </w:pPr>
    </w:p>
    <w:p w14:paraId="5CD20DD8" w14:textId="77777777" w:rsidR="00FC08BA" w:rsidRDefault="00BD025B" w:rsidP="00BD025B">
      <w:r>
        <w:t>The user will be able to login using a username and a password stored in the SQL database.</w:t>
      </w:r>
    </w:p>
    <w:p w14:paraId="5B24154C" w14:textId="163C9623" w:rsidR="00FC08BA" w:rsidRDefault="00D67BDE" w:rsidP="00BD025B">
      <w:r>
        <w:rPr>
          <w:noProof/>
        </w:rPr>
        <w:drawing>
          <wp:inline distT="0" distB="0" distL="0" distR="0" wp14:anchorId="2D588A44" wp14:editId="20DB50CF">
            <wp:extent cx="5400040" cy="685800"/>
            <wp:effectExtent l="0" t="0" r="0" b="0"/>
            <wp:docPr id="628916338"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6338" name="Graphic 44"/>
                    <pic:cNvPicPr/>
                  </pic:nvPicPr>
                  <pic:blipFill rotWithShape="1">
                    <a:blip r:embed="rId13">
                      <a:extLst>
                        <a:ext uri="{96DAC541-7B7A-43D3-8B79-37D633B846F1}">
                          <asvg:svgBlip xmlns:asvg="http://schemas.microsoft.com/office/drawing/2016/SVG/main" r:embed="rId14"/>
                        </a:ext>
                      </a:extLst>
                    </a:blip>
                    <a:srcRect t="18813" b="58612"/>
                    <a:stretch/>
                  </pic:blipFill>
                  <pic:spPr bwMode="auto">
                    <a:xfrm>
                      <a:off x="0" y="0"/>
                      <a:ext cx="5400040" cy="685800"/>
                    </a:xfrm>
                    <a:prstGeom prst="rect">
                      <a:avLst/>
                    </a:prstGeom>
                    <a:ln>
                      <a:noFill/>
                    </a:ln>
                    <a:extLst>
                      <a:ext uri="{53640926-AAD7-44D8-BBD7-CCE9431645EC}">
                        <a14:shadowObscured xmlns:a14="http://schemas.microsoft.com/office/drawing/2010/main"/>
                      </a:ext>
                    </a:extLst>
                  </pic:spPr>
                </pic:pic>
              </a:graphicData>
            </a:graphic>
          </wp:inline>
        </w:drawing>
      </w:r>
    </w:p>
    <w:p w14:paraId="64695355" w14:textId="77777777" w:rsidR="005D0213" w:rsidRDefault="005D0213" w:rsidP="00BD025B"/>
    <w:p w14:paraId="11C0107C" w14:textId="48EDE6E7" w:rsidR="00091E8D" w:rsidRDefault="00091E8D" w:rsidP="00BD025B">
      <w:pPr>
        <w:rPr>
          <w:b/>
          <w:bCs/>
          <w:sz w:val="24"/>
          <w:szCs w:val="24"/>
        </w:rPr>
      </w:pPr>
      <w:r w:rsidRPr="005D0213">
        <w:rPr>
          <w:b/>
          <w:bCs/>
          <w:sz w:val="24"/>
          <w:szCs w:val="24"/>
        </w:rPr>
        <w:t>Data Flow</w:t>
      </w:r>
    </w:p>
    <w:p w14:paraId="64601332" w14:textId="77777777" w:rsidR="005D0213" w:rsidRDefault="005D0213" w:rsidP="00BD025B">
      <w:pPr>
        <w:rPr>
          <w:b/>
          <w:bCs/>
        </w:rPr>
      </w:pPr>
    </w:p>
    <w:p w14:paraId="6949FFBC" w14:textId="45BF6CDE" w:rsidR="005D0213" w:rsidRPr="005D0213" w:rsidRDefault="005D0213" w:rsidP="00BD025B">
      <w:pPr>
        <w:rPr>
          <w:u w:val="single"/>
        </w:rPr>
      </w:pPr>
      <w:r w:rsidRPr="005D0213">
        <w:rPr>
          <w:u w:val="single"/>
        </w:rPr>
        <w:t>Sections</w:t>
      </w:r>
    </w:p>
    <w:p w14:paraId="1ECBE349" w14:textId="6432D975" w:rsidR="005D0213" w:rsidRDefault="005D0213" w:rsidP="00BD025B">
      <w:r>
        <w:t xml:space="preserve">1. </w:t>
      </w:r>
      <w:r w:rsidRPr="005D0213">
        <w:t>Movies summary</w:t>
      </w:r>
    </w:p>
    <w:p w14:paraId="06EEC545" w14:textId="068AF0FB" w:rsidR="005D0213" w:rsidRDefault="005D0213" w:rsidP="00BD025B">
      <w:r>
        <w:t xml:space="preserve">2. </w:t>
      </w:r>
      <w:r w:rsidRPr="005D0213">
        <w:t>Characters</w:t>
      </w:r>
    </w:p>
    <w:p w14:paraId="29AEBCDF" w14:textId="05AE1695" w:rsidR="005D0213" w:rsidRDefault="005D0213" w:rsidP="00BD025B">
      <w:r>
        <w:t xml:space="preserve">3. </w:t>
      </w:r>
      <w:r w:rsidRPr="005D0213">
        <w:t>Ships</w:t>
      </w:r>
    </w:p>
    <w:p w14:paraId="7FF44134" w14:textId="515B2E3E" w:rsidR="005D0213" w:rsidRDefault="005D0213" w:rsidP="00BD025B">
      <w:r>
        <w:t xml:space="preserve">4. </w:t>
      </w:r>
      <w:r w:rsidRPr="005D0213">
        <w:t>Planets</w:t>
      </w:r>
    </w:p>
    <w:p w14:paraId="0789CFF8" w14:textId="053F1711" w:rsidR="005D0213" w:rsidRDefault="005D0213" w:rsidP="00BD025B">
      <w:r>
        <w:t xml:space="preserve">5. </w:t>
      </w:r>
      <w:r w:rsidRPr="005D0213">
        <w:t>the force</w:t>
      </w:r>
    </w:p>
    <w:p w14:paraId="4F39FC57" w14:textId="2E24AF43" w:rsidR="005D0213" w:rsidRDefault="005D0213" w:rsidP="00BD025B">
      <w:r>
        <w:t xml:space="preserve">6. </w:t>
      </w:r>
      <w:r w:rsidRPr="005D0213">
        <w:t>Jedi</w:t>
      </w:r>
    </w:p>
    <w:p w14:paraId="61D47C8F" w14:textId="55DDBB28" w:rsidR="005D0213" w:rsidRDefault="005D0213" w:rsidP="00BD025B">
      <w:r>
        <w:t xml:space="preserve">7. </w:t>
      </w:r>
      <w:r w:rsidRPr="005D0213">
        <w:t>Sith</w:t>
      </w:r>
    </w:p>
    <w:p w14:paraId="0F52B1BD" w14:textId="11E45FDF" w:rsidR="00091E8D" w:rsidRDefault="005D0213" w:rsidP="00BD025B">
      <w:r>
        <w:t xml:space="preserve">8. </w:t>
      </w:r>
      <w:r w:rsidRPr="005D0213">
        <w:t>Alien Races</w:t>
      </w:r>
    </w:p>
    <w:p w14:paraId="5BD9FDAA" w14:textId="77777777" w:rsidR="001B5078" w:rsidRPr="001B5078" w:rsidRDefault="001B5078" w:rsidP="00BD025B"/>
    <w:p w14:paraId="04078167" w14:textId="5DB295E8" w:rsidR="00091E8D" w:rsidRDefault="00D46A26" w:rsidP="00BD025B">
      <w:r>
        <w:rPr>
          <w:noProof/>
        </w:rPr>
        <w:drawing>
          <wp:inline distT="0" distB="0" distL="0" distR="0" wp14:anchorId="3DE63F64" wp14:editId="105310A7">
            <wp:extent cx="5576128" cy="3136900"/>
            <wp:effectExtent l="0" t="0" r="5715" b="6350"/>
            <wp:docPr id="2076576347"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76347" name="Graphic 2076576347"/>
                    <pic:cNvPicPr/>
                  </pic:nvPicPr>
                  <pic:blipFill>
                    <a:blip r:embed="rId15">
                      <a:extLst>
                        <a:ext uri="{96DAC541-7B7A-43D3-8B79-37D633B846F1}">
                          <asvg:svgBlip xmlns:asvg="http://schemas.microsoft.com/office/drawing/2016/SVG/main" r:embed="rId16"/>
                        </a:ext>
                      </a:extLst>
                    </a:blip>
                    <a:stretch>
                      <a:fillRect/>
                    </a:stretch>
                  </pic:blipFill>
                  <pic:spPr>
                    <a:xfrm>
                      <a:off x="0" y="0"/>
                      <a:ext cx="5598028" cy="3149220"/>
                    </a:xfrm>
                    <a:prstGeom prst="rect">
                      <a:avLst/>
                    </a:prstGeom>
                  </pic:spPr>
                </pic:pic>
              </a:graphicData>
            </a:graphic>
          </wp:inline>
        </w:drawing>
      </w:r>
    </w:p>
    <w:p w14:paraId="77BADFE2" w14:textId="768CD604" w:rsidR="00091E8D" w:rsidRDefault="00091E8D" w:rsidP="00BD025B">
      <w:r>
        <w:rPr>
          <w:b/>
          <w:bCs/>
        </w:rPr>
        <w:lastRenderedPageBreak/>
        <w:t>Function</w:t>
      </w:r>
      <w:r w:rsidR="00D46A26">
        <w:rPr>
          <w:b/>
          <w:bCs/>
        </w:rPr>
        <w:t>s</w:t>
      </w:r>
      <w:r>
        <w:rPr>
          <w:b/>
          <w:bCs/>
        </w:rPr>
        <w:t xml:space="preserve"> </w:t>
      </w:r>
      <w:r w:rsidR="00D46A26">
        <w:rPr>
          <w:b/>
          <w:bCs/>
        </w:rPr>
        <w:t>a</w:t>
      </w:r>
      <w:r>
        <w:rPr>
          <w:b/>
          <w:bCs/>
        </w:rPr>
        <w:t>nd Programming Control</w:t>
      </w:r>
    </w:p>
    <w:p w14:paraId="09D9C9A9" w14:textId="41BB8E57" w:rsidR="00FC08BA" w:rsidRDefault="00FC08BA" w:rsidP="00BD025B">
      <w:r>
        <w:t xml:space="preserve">Once the user arrives </w:t>
      </w:r>
      <w:r w:rsidR="002F6A07">
        <w:t>at</w:t>
      </w:r>
      <w:r w:rsidR="0011157B">
        <w:t xml:space="preserve"> </w:t>
      </w:r>
      <w:r>
        <w:t>the login section</w:t>
      </w:r>
      <w:r w:rsidR="0011157B">
        <w:t xml:space="preserve"> he</w:t>
      </w:r>
      <w:r>
        <w:t xml:space="preserve"> will be asked to insert his credentials. Then, the</w:t>
      </w:r>
      <w:r w:rsidR="0011157B">
        <w:t xml:space="preserve"> following</w:t>
      </w:r>
      <w:r>
        <w:t xml:space="preserve"> function will </w:t>
      </w:r>
      <w:r w:rsidR="002F6A07">
        <w:t>look and compared</w:t>
      </w:r>
      <w:r>
        <w:t xml:space="preserve"> the </w:t>
      </w:r>
      <w:r w:rsidR="0011157B">
        <w:t>entered</w:t>
      </w:r>
      <w:r>
        <w:t xml:space="preserve"> data with the data</w:t>
      </w:r>
      <w:r w:rsidR="0011157B">
        <w:t xml:space="preserve"> stored</w:t>
      </w:r>
      <w:r>
        <w:t xml:space="preserve"> in the database.</w:t>
      </w:r>
    </w:p>
    <w:p w14:paraId="772C8CA8" w14:textId="77777777" w:rsidR="00091E8D" w:rsidRDefault="00091E8D" w:rsidP="00BD025B"/>
    <w:p w14:paraId="0829A050" w14:textId="70FF083C" w:rsidR="00091E8D" w:rsidRDefault="00091E8D" w:rsidP="00BD025B">
      <w:proofErr w:type="spellStart"/>
      <w:r>
        <w:t>functions.php</w:t>
      </w:r>
      <w:proofErr w:type="spellEnd"/>
      <w:r>
        <w:t xml:space="preserve"> </w:t>
      </w:r>
    </w:p>
    <w:p w14:paraId="23EC49A4" w14:textId="39640A74" w:rsidR="0011157B" w:rsidRDefault="00D67BDE" w:rsidP="00BD025B">
      <w:r>
        <w:rPr>
          <w:noProof/>
        </w:rPr>
        <w:drawing>
          <wp:inline distT="0" distB="0" distL="0" distR="0" wp14:anchorId="4DF1E3D3" wp14:editId="718E87FF">
            <wp:extent cx="5400040" cy="2361565"/>
            <wp:effectExtent l="0" t="0" r="0" b="635"/>
            <wp:docPr id="1791912105"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12105" name="Picture 43"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2361565"/>
                    </a:xfrm>
                    <a:prstGeom prst="rect">
                      <a:avLst/>
                    </a:prstGeom>
                  </pic:spPr>
                </pic:pic>
              </a:graphicData>
            </a:graphic>
          </wp:inline>
        </w:drawing>
      </w:r>
    </w:p>
    <w:p w14:paraId="18AE4AAF" w14:textId="77777777" w:rsidR="002F6A07" w:rsidRDefault="002F6A07" w:rsidP="00BD025B"/>
    <w:p w14:paraId="75D5DA9D" w14:textId="77777777" w:rsidR="0072687B" w:rsidRDefault="002F6A07" w:rsidP="00BD025B">
      <w:r>
        <w:t xml:space="preserve">The information entered by the user at </w:t>
      </w:r>
      <w:proofErr w:type="spellStart"/>
      <w:r>
        <w:t>login.php</w:t>
      </w:r>
      <w:proofErr w:type="spellEnd"/>
      <w:r>
        <w:t xml:space="preserve"> will be sent as POST to </w:t>
      </w:r>
      <w:proofErr w:type="spellStart"/>
      <w:r>
        <w:t>dashboard.php</w:t>
      </w:r>
      <w:proofErr w:type="spellEnd"/>
      <w:r>
        <w:t>, once there the programming control will be used to check that the parameters are correct and allow the navigation trough the private side.</w:t>
      </w:r>
    </w:p>
    <w:p w14:paraId="6EEEF10A" w14:textId="77777777" w:rsidR="0072687B" w:rsidRDefault="0072687B" w:rsidP="00BD025B"/>
    <w:p w14:paraId="17FD72D9" w14:textId="77777777" w:rsidR="000D7BDA" w:rsidRDefault="000D7BDA" w:rsidP="00BD025B"/>
    <w:p w14:paraId="04BB01CD" w14:textId="17B4C56B" w:rsidR="002F6A07" w:rsidRDefault="0072687B" w:rsidP="00BD025B">
      <w:proofErr w:type="spellStart"/>
      <w:r>
        <w:t>login.php</w:t>
      </w:r>
      <w:proofErr w:type="spellEnd"/>
      <w:r w:rsidR="002F6A07">
        <w:t xml:space="preserve"> </w:t>
      </w:r>
    </w:p>
    <w:p w14:paraId="462B3CFF" w14:textId="5652FCA0" w:rsidR="0072687B" w:rsidRDefault="0072687B" w:rsidP="00BD025B">
      <w:r>
        <w:rPr>
          <w:noProof/>
        </w:rPr>
        <w:drawing>
          <wp:inline distT="0" distB="0" distL="0" distR="0" wp14:anchorId="48B257CC" wp14:editId="7102A50C">
            <wp:extent cx="5400040" cy="1271270"/>
            <wp:effectExtent l="0" t="0" r="0" b="5080"/>
            <wp:docPr id="1411838024" name="Picture 1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8024" name="Picture 12" descr="A computer screen shot of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1271270"/>
                    </a:xfrm>
                    <a:prstGeom prst="rect">
                      <a:avLst/>
                    </a:prstGeom>
                  </pic:spPr>
                </pic:pic>
              </a:graphicData>
            </a:graphic>
          </wp:inline>
        </w:drawing>
      </w:r>
    </w:p>
    <w:p w14:paraId="697BA868" w14:textId="77777777" w:rsidR="0072687B" w:rsidRDefault="0072687B" w:rsidP="00BD025B"/>
    <w:p w14:paraId="22CA45C3" w14:textId="77777777" w:rsidR="001B5078" w:rsidRDefault="001B5078" w:rsidP="00BD025B"/>
    <w:p w14:paraId="54700ED6" w14:textId="77777777" w:rsidR="001B5078" w:rsidRDefault="001B5078" w:rsidP="00BD025B"/>
    <w:p w14:paraId="1F736E1C" w14:textId="77777777" w:rsidR="001B5078" w:rsidRDefault="001B5078" w:rsidP="00BD025B"/>
    <w:p w14:paraId="72B8CBF3" w14:textId="77777777" w:rsidR="001B5078" w:rsidRDefault="001B5078" w:rsidP="00BD025B"/>
    <w:p w14:paraId="4774A90D" w14:textId="77777777" w:rsidR="001B5078" w:rsidRDefault="001B5078" w:rsidP="00BD025B"/>
    <w:p w14:paraId="235C7190" w14:textId="36752762" w:rsidR="0072687B" w:rsidRDefault="0072687B" w:rsidP="00BD025B">
      <w:proofErr w:type="spellStart"/>
      <w:r>
        <w:lastRenderedPageBreak/>
        <w:t>dashboard.php</w:t>
      </w:r>
      <w:proofErr w:type="spellEnd"/>
    </w:p>
    <w:p w14:paraId="5EA161E5" w14:textId="29534C50" w:rsidR="008D0786" w:rsidRDefault="005F34EA" w:rsidP="00BD025B">
      <w:r>
        <w:rPr>
          <w:noProof/>
        </w:rPr>
        <w:drawing>
          <wp:inline distT="0" distB="0" distL="0" distR="0" wp14:anchorId="7BA370BA" wp14:editId="676F03D7">
            <wp:extent cx="5400040" cy="2668270"/>
            <wp:effectExtent l="0" t="0" r="0" b="0"/>
            <wp:docPr id="771027145"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7145" name="Picture 12"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2668270"/>
                    </a:xfrm>
                    <a:prstGeom prst="rect">
                      <a:avLst/>
                    </a:prstGeom>
                  </pic:spPr>
                </pic:pic>
              </a:graphicData>
            </a:graphic>
          </wp:inline>
        </w:drawing>
      </w:r>
    </w:p>
    <w:p w14:paraId="0631B8C5" w14:textId="179A2639" w:rsidR="008D0786" w:rsidRDefault="008D0786" w:rsidP="00BD025B">
      <w:r>
        <w:rPr>
          <w:noProof/>
        </w:rPr>
        <w:drawing>
          <wp:inline distT="0" distB="0" distL="0" distR="0" wp14:anchorId="0FB916D3" wp14:editId="06AB39C0">
            <wp:extent cx="5400040" cy="1747520"/>
            <wp:effectExtent l="0" t="0" r="0" b="5080"/>
            <wp:docPr id="119403375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3755" name="Picture 1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040" cy="1747520"/>
                    </a:xfrm>
                    <a:prstGeom prst="rect">
                      <a:avLst/>
                    </a:prstGeom>
                  </pic:spPr>
                </pic:pic>
              </a:graphicData>
            </a:graphic>
          </wp:inline>
        </w:drawing>
      </w:r>
    </w:p>
    <w:p w14:paraId="104091C4" w14:textId="77777777" w:rsidR="005F34EA" w:rsidRDefault="005F34EA" w:rsidP="00BD025B"/>
    <w:p w14:paraId="581062E5" w14:textId="55F450A6" w:rsidR="005F34EA" w:rsidRDefault="005F34EA" w:rsidP="00BD025B">
      <w:proofErr w:type="spellStart"/>
      <w:r>
        <w:t>logout.php</w:t>
      </w:r>
      <w:proofErr w:type="spellEnd"/>
    </w:p>
    <w:p w14:paraId="0523BC08" w14:textId="131DA236" w:rsidR="008D0786" w:rsidRDefault="005F34EA" w:rsidP="00BD025B">
      <w:r>
        <w:rPr>
          <w:noProof/>
        </w:rPr>
        <w:drawing>
          <wp:inline distT="0" distB="0" distL="0" distR="0" wp14:anchorId="72E4A311" wp14:editId="1763265C">
            <wp:extent cx="5400040" cy="969645"/>
            <wp:effectExtent l="0" t="0" r="0" b="1905"/>
            <wp:docPr id="38880208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2084" name="Picture 1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969645"/>
                    </a:xfrm>
                    <a:prstGeom prst="rect">
                      <a:avLst/>
                    </a:prstGeom>
                  </pic:spPr>
                </pic:pic>
              </a:graphicData>
            </a:graphic>
          </wp:inline>
        </w:drawing>
      </w:r>
    </w:p>
    <w:p w14:paraId="7A245286" w14:textId="458382D0" w:rsidR="00711F6D" w:rsidRDefault="00711F6D" w:rsidP="00BD025B"/>
    <w:p w14:paraId="04FBA8B3" w14:textId="77777777" w:rsidR="00711F6D" w:rsidRDefault="00711F6D" w:rsidP="00BD025B"/>
    <w:p w14:paraId="5EC9FA28" w14:textId="77777777" w:rsidR="001B5078" w:rsidRDefault="001B5078" w:rsidP="00BD025B"/>
    <w:p w14:paraId="4E6701F5" w14:textId="77777777" w:rsidR="001B5078" w:rsidRDefault="001B5078" w:rsidP="00BD025B"/>
    <w:p w14:paraId="0BE1A778" w14:textId="77777777" w:rsidR="0072687B" w:rsidRDefault="0072687B" w:rsidP="00BD025B"/>
    <w:p w14:paraId="19365B60" w14:textId="77777777" w:rsidR="005F34EA" w:rsidRDefault="005F34EA" w:rsidP="00BD025B"/>
    <w:p w14:paraId="7386FE62" w14:textId="68A99741" w:rsidR="003C2B8D" w:rsidRDefault="003C2B8D" w:rsidP="003C2B8D">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4" w:name="_Toc184781617"/>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PRIVATE SIDE –</w:t>
      </w:r>
      <w:r>
        <w:rPr>
          <w:rFonts w:cs="Arial"/>
        </w:rPr>
        <w:t xml:space="preserve"> </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CREATE DATA</w:t>
      </w:r>
      <w:bookmarkEnd w:id="4"/>
    </w:p>
    <w:p w14:paraId="31CDA492" w14:textId="77777777" w:rsidR="000D7BDA" w:rsidRDefault="000D7BDA" w:rsidP="000D7BDA"/>
    <w:p w14:paraId="22E73CA5" w14:textId="49F1A2CB" w:rsidR="00EA6ECF" w:rsidRDefault="00F07842" w:rsidP="000D7BDA">
      <w:r>
        <w:t>Once the admin is authenticated, he will have the capability to create new records for each section.</w:t>
      </w:r>
      <w:r w:rsidR="00EA6ECF">
        <w:t xml:space="preserve"> This example will be made with the </w:t>
      </w:r>
      <w:r w:rsidR="00EA6ECF" w:rsidRPr="00EA6ECF">
        <w:rPr>
          <w:b/>
          <w:bCs/>
        </w:rPr>
        <w:t>ships section</w:t>
      </w:r>
      <w:r w:rsidR="00EA6ECF">
        <w:t xml:space="preserve"> (number 3). </w:t>
      </w:r>
    </w:p>
    <w:p w14:paraId="16625BBC" w14:textId="5306F201" w:rsidR="00F07842" w:rsidRPr="00EA6ECF" w:rsidRDefault="00F07842" w:rsidP="000D7BDA">
      <w:pPr>
        <w:rPr>
          <w:i/>
          <w:iCs/>
        </w:rPr>
      </w:pPr>
      <w:r w:rsidRPr="00EA6ECF">
        <w:rPr>
          <w:i/>
          <w:iCs/>
        </w:rPr>
        <w:t>All sections will have the same data flow and behaviour</w:t>
      </w:r>
      <w:r w:rsidR="00EA6ECF">
        <w:rPr>
          <w:i/>
          <w:iCs/>
        </w:rPr>
        <w:t>.</w:t>
      </w:r>
    </w:p>
    <w:p w14:paraId="65E3AB91" w14:textId="77777777" w:rsidR="000D7BDA" w:rsidRPr="000D7BDA" w:rsidRDefault="000D7BDA" w:rsidP="000D7BDA"/>
    <w:p w14:paraId="5515CD99" w14:textId="77777777" w:rsidR="000D7BDA" w:rsidRDefault="000D7BDA" w:rsidP="000D7BDA">
      <w:pPr>
        <w:rPr>
          <w:b/>
          <w:bCs/>
          <w:sz w:val="24"/>
          <w:szCs w:val="24"/>
        </w:rPr>
      </w:pPr>
      <w:r w:rsidRPr="005D0213">
        <w:rPr>
          <w:b/>
          <w:bCs/>
          <w:sz w:val="24"/>
          <w:szCs w:val="24"/>
        </w:rPr>
        <w:t>Data Flow</w:t>
      </w:r>
    </w:p>
    <w:p w14:paraId="407D4FB5" w14:textId="77777777" w:rsidR="000D7BDA" w:rsidRDefault="000D7BDA" w:rsidP="000D7BDA">
      <w:pPr>
        <w:rPr>
          <w:b/>
          <w:bCs/>
        </w:rPr>
      </w:pPr>
    </w:p>
    <w:p w14:paraId="2267A687" w14:textId="77777777" w:rsidR="000D7BDA" w:rsidRPr="005D0213" w:rsidRDefault="000D7BDA" w:rsidP="000D7BDA">
      <w:pPr>
        <w:rPr>
          <w:u w:val="single"/>
        </w:rPr>
      </w:pPr>
      <w:r w:rsidRPr="005D0213">
        <w:rPr>
          <w:u w:val="single"/>
        </w:rPr>
        <w:t>Sections</w:t>
      </w:r>
    </w:p>
    <w:p w14:paraId="7D6C3F5D" w14:textId="77777777" w:rsidR="000D7BDA" w:rsidRDefault="000D7BDA" w:rsidP="000D7BDA">
      <w:r>
        <w:t xml:space="preserve">1. </w:t>
      </w:r>
      <w:r w:rsidRPr="005D0213">
        <w:t>Movies summary</w:t>
      </w:r>
    </w:p>
    <w:p w14:paraId="3CC7C713" w14:textId="77777777" w:rsidR="000D7BDA" w:rsidRDefault="000D7BDA" w:rsidP="000D7BDA">
      <w:r>
        <w:t xml:space="preserve">2. </w:t>
      </w:r>
      <w:r w:rsidRPr="005D0213">
        <w:t>Characters</w:t>
      </w:r>
    </w:p>
    <w:p w14:paraId="572CFA25" w14:textId="77777777" w:rsidR="000D7BDA" w:rsidRDefault="000D7BDA" w:rsidP="000D7BDA">
      <w:r>
        <w:t xml:space="preserve">3. </w:t>
      </w:r>
      <w:r w:rsidRPr="005D0213">
        <w:t>Ships</w:t>
      </w:r>
    </w:p>
    <w:p w14:paraId="738539E6" w14:textId="77777777" w:rsidR="000D7BDA" w:rsidRDefault="000D7BDA" w:rsidP="000D7BDA">
      <w:r>
        <w:t xml:space="preserve">4. </w:t>
      </w:r>
      <w:r w:rsidRPr="005D0213">
        <w:t>Planets</w:t>
      </w:r>
    </w:p>
    <w:p w14:paraId="590B324D" w14:textId="77777777" w:rsidR="000D7BDA" w:rsidRDefault="000D7BDA" w:rsidP="000D7BDA">
      <w:r>
        <w:t xml:space="preserve">5. </w:t>
      </w:r>
      <w:r w:rsidRPr="005D0213">
        <w:t>the force</w:t>
      </w:r>
    </w:p>
    <w:p w14:paraId="1D9596A8" w14:textId="77777777" w:rsidR="000D7BDA" w:rsidRDefault="000D7BDA" w:rsidP="000D7BDA">
      <w:r>
        <w:t xml:space="preserve">6. </w:t>
      </w:r>
      <w:r w:rsidRPr="005D0213">
        <w:t>Jedi</w:t>
      </w:r>
    </w:p>
    <w:p w14:paraId="0EC166FA" w14:textId="77777777" w:rsidR="000D7BDA" w:rsidRDefault="000D7BDA" w:rsidP="000D7BDA">
      <w:r>
        <w:t xml:space="preserve">7. </w:t>
      </w:r>
      <w:r w:rsidRPr="005D0213">
        <w:t>Sith</w:t>
      </w:r>
    </w:p>
    <w:p w14:paraId="2C984449" w14:textId="77777777" w:rsidR="000D7BDA" w:rsidRDefault="000D7BDA" w:rsidP="000D7BDA">
      <w:r>
        <w:t xml:space="preserve">8. </w:t>
      </w:r>
      <w:r w:rsidRPr="005D0213">
        <w:t>Alien Races</w:t>
      </w:r>
    </w:p>
    <w:p w14:paraId="186A365E" w14:textId="77777777" w:rsidR="00F07842" w:rsidRDefault="00F07842" w:rsidP="000D7BDA"/>
    <w:p w14:paraId="5103083D" w14:textId="4AD2458C" w:rsidR="00F07842" w:rsidRDefault="008F5305" w:rsidP="000D7BDA">
      <w:r>
        <w:rPr>
          <w:noProof/>
        </w:rPr>
        <w:drawing>
          <wp:inline distT="0" distB="0" distL="0" distR="0" wp14:anchorId="7FC2E0E6" wp14:editId="7BEA42EF">
            <wp:extent cx="5400040" cy="3037840"/>
            <wp:effectExtent l="0" t="0" r="0" b="0"/>
            <wp:docPr id="966793881"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3881" name="Graphic 966793881"/>
                    <pic:cNvPicPr/>
                  </pic:nvPicPr>
                  <pic:blipFill>
                    <a:blip r:embed="rId22">
                      <a:extLst>
                        <a:ext uri="{96DAC541-7B7A-43D3-8B79-37D633B846F1}">
                          <asvg:svgBlip xmlns:asvg="http://schemas.microsoft.com/office/drawing/2016/SVG/main" r:embed="rId23"/>
                        </a:ext>
                      </a:extLst>
                    </a:blip>
                    <a:stretch>
                      <a:fillRect/>
                    </a:stretch>
                  </pic:blipFill>
                  <pic:spPr>
                    <a:xfrm>
                      <a:off x="0" y="0"/>
                      <a:ext cx="5400040" cy="3037840"/>
                    </a:xfrm>
                    <a:prstGeom prst="rect">
                      <a:avLst/>
                    </a:prstGeom>
                  </pic:spPr>
                </pic:pic>
              </a:graphicData>
            </a:graphic>
          </wp:inline>
        </w:drawing>
      </w:r>
    </w:p>
    <w:p w14:paraId="288812A4" w14:textId="77777777" w:rsidR="00F07842" w:rsidRDefault="00F07842" w:rsidP="000D7BDA"/>
    <w:p w14:paraId="3C2EB39B" w14:textId="77777777" w:rsidR="00F07842" w:rsidRDefault="00F07842" w:rsidP="000D7BDA"/>
    <w:p w14:paraId="5E16EACC" w14:textId="702B2892" w:rsidR="003C2B8D" w:rsidRPr="001D31B5" w:rsidRDefault="001D31B5" w:rsidP="003C2B8D">
      <w:pPr>
        <w:rPr>
          <w:b/>
          <w:bCs/>
          <w:sz w:val="24"/>
          <w:szCs w:val="24"/>
        </w:rPr>
      </w:pPr>
      <w:r w:rsidRPr="001D31B5">
        <w:rPr>
          <w:b/>
          <w:bCs/>
          <w:sz w:val="24"/>
          <w:szCs w:val="24"/>
        </w:rPr>
        <w:lastRenderedPageBreak/>
        <w:t>Functions</w:t>
      </w:r>
    </w:p>
    <w:p w14:paraId="199F08A0" w14:textId="0BA061E0" w:rsidR="001D31B5" w:rsidRDefault="001D31B5" w:rsidP="003C2B8D">
      <w:r>
        <w:t xml:space="preserve">When selecting the section to create the new record, the admin will be redirected to </w:t>
      </w:r>
      <w:proofErr w:type="spellStart"/>
      <w:r>
        <w:t>createShip.php</w:t>
      </w:r>
      <w:proofErr w:type="spellEnd"/>
      <w:r>
        <w:t>. Once there</w:t>
      </w:r>
      <w:r w:rsidR="000B2C3E">
        <w:t xml:space="preserve">, </w:t>
      </w:r>
      <w:r>
        <w:t xml:space="preserve">he fills the form to add the new record. Next, the information provided by the admin will be sent to actionCreate.php to be added to the database. Once this process is over, a bouncing script will redirect the admin to the </w:t>
      </w:r>
      <w:proofErr w:type="spellStart"/>
      <w:r>
        <w:t>ships.php</w:t>
      </w:r>
      <w:proofErr w:type="spellEnd"/>
      <w:r>
        <w:t xml:space="preserve"> where he can see that the new record was successful added.</w:t>
      </w:r>
    </w:p>
    <w:p w14:paraId="68B05DB1" w14:textId="77777777" w:rsidR="001D31B5" w:rsidRDefault="001D31B5" w:rsidP="003C2B8D"/>
    <w:p w14:paraId="5D958610" w14:textId="19D76A5E" w:rsidR="000B2C3E" w:rsidRDefault="001D31B5" w:rsidP="003C2B8D">
      <w:proofErr w:type="spellStart"/>
      <w:r>
        <w:t>functions.php</w:t>
      </w:r>
      <w:proofErr w:type="spellEnd"/>
    </w:p>
    <w:p w14:paraId="7CAD27A9" w14:textId="45CFB927" w:rsidR="000B2C3E" w:rsidRDefault="001277ED" w:rsidP="003C2B8D">
      <w:r>
        <w:rPr>
          <w:noProof/>
        </w:rPr>
        <w:drawing>
          <wp:inline distT="0" distB="0" distL="0" distR="0" wp14:anchorId="4CFEF3D2" wp14:editId="0A10916F">
            <wp:extent cx="5400040" cy="1094740"/>
            <wp:effectExtent l="0" t="0" r="0" b="0"/>
            <wp:docPr id="1061288620" name="Picture 2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88620" name="Picture 29" descr="A computer screen shot of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1094740"/>
                    </a:xfrm>
                    <a:prstGeom prst="rect">
                      <a:avLst/>
                    </a:prstGeom>
                  </pic:spPr>
                </pic:pic>
              </a:graphicData>
            </a:graphic>
          </wp:inline>
        </w:drawing>
      </w:r>
    </w:p>
    <w:p w14:paraId="1F283567" w14:textId="70E7CDA5" w:rsidR="000B2C3E" w:rsidRDefault="00884A8E" w:rsidP="003C2B8D">
      <w:r>
        <w:rPr>
          <w:noProof/>
        </w:rPr>
        <w:drawing>
          <wp:inline distT="0" distB="0" distL="0" distR="0" wp14:anchorId="07C91F5E" wp14:editId="1822D7B0">
            <wp:extent cx="5400040" cy="1452880"/>
            <wp:effectExtent l="0" t="0" r="0" b="0"/>
            <wp:docPr id="18679377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37791" name="Picture 1867937791"/>
                    <pic:cNvPicPr/>
                  </pic:nvPicPr>
                  <pic:blipFill>
                    <a:blip r:embed="rId25">
                      <a:extLst>
                        <a:ext uri="{28A0092B-C50C-407E-A947-70E740481C1C}">
                          <a14:useLocalDpi xmlns:a14="http://schemas.microsoft.com/office/drawing/2010/main" val="0"/>
                        </a:ext>
                      </a:extLst>
                    </a:blip>
                    <a:stretch>
                      <a:fillRect/>
                    </a:stretch>
                  </pic:blipFill>
                  <pic:spPr>
                    <a:xfrm>
                      <a:off x="0" y="0"/>
                      <a:ext cx="5400040" cy="1452880"/>
                    </a:xfrm>
                    <a:prstGeom prst="rect">
                      <a:avLst/>
                    </a:prstGeom>
                  </pic:spPr>
                </pic:pic>
              </a:graphicData>
            </a:graphic>
          </wp:inline>
        </w:drawing>
      </w:r>
    </w:p>
    <w:p w14:paraId="776C9F51" w14:textId="77777777" w:rsidR="00884A8E" w:rsidRDefault="00884A8E" w:rsidP="003C2B8D"/>
    <w:p w14:paraId="455B1DDA" w14:textId="5EAD6E69" w:rsidR="00884A8E" w:rsidRDefault="00884A8E" w:rsidP="003C2B8D">
      <w:proofErr w:type="spellStart"/>
      <w:r>
        <w:t>ships.php</w:t>
      </w:r>
      <w:proofErr w:type="spellEnd"/>
    </w:p>
    <w:p w14:paraId="24F75584" w14:textId="537AB57E" w:rsidR="00884A8E" w:rsidRDefault="00884A8E" w:rsidP="003C2B8D">
      <w:r>
        <w:rPr>
          <w:noProof/>
        </w:rPr>
        <w:drawing>
          <wp:inline distT="0" distB="0" distL="0" distR="0" wp14:anchorId="259191BF" wp14:editId="6ED6ABD8">
            <wp:extent cx="5400040" cy="1772920"/>
            <wp:effectExtent l="0" t="0" r="0" b="0"/>
            <wp:docPr id="6718012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01252" name="Picture 671801252"/>
                    <pic:cNvPicPr/>
                  </pic:nvPicPr>
                  <pic:blipFill>
                    <a:blip r:embed="rId26">
                      <a:extLst>
                        <a:ext uri="{28A0092B-C50C-407E-A947-70E740481C1C}">
                          <a14:useLocalDpi xmlns:a14="http://schemas.microsoft.com/office/drawing/2010/main" val="0"/>
                        </a:ext>
                      </a:extLst>
                    </a:blip>
                    <a:stretch>
                      <a:fillRect/>
                    </a:stretch>
                  </pic:blipFill>
                  <pic:spPr>
                    <a:xfrm>
                      <a:off x="0" y="0"/>
                      <a:ext cx="5400040" cy="1772920"/>
                    </a:xfrm>
                    <a:prstGeom prst="rect">
                      <a:avLst/>
                    </a:prstGeom>
                  </pic:spPr>
                </pic:pic>
              </a:graphicData>
            </a:graphic>
          </wp:inline>
        </w:drawing>
      </w:r>
    </w:p>
    <w:p w14:paraId="59815253" w14:textId="77777777" w:rsidR="00884A8E" w:rsidRDefault="00884A8E" w:rsidP="003C2B8D"/>
    <w:p w14:paraId="4CEB520B" w14:textId="77777777" w:rsidR="00884A8E" w:rsidRDefault="00884A8E" w:rsidP="003C2B8D"/>
    <w:p w14:paraId="655EBF7D" w14:textId="77777777" w:rsidR="00884A8E" w:rsidRDefault="00884A8E" w:rsidP="003C2B8D"/>
    <w:p w14:paraId="34675AA4" w14:textId="77777777" w:rsidR="00884A8E" w:rsidRDefault="00884A8E" w:rsidP="003C2B8D"/>
    <w:p w14:paraId="1F9A909D" w14:textId="77777777" w:rsidR="00884A8E" w:rsidRDefault="00884A8E" w:rsidP="003C2B8D"/>
    <w:p w14:paraId="360084B5" w14:textId="77777777" w:rsidR="00884A8E" w:rsidRDefault="00884A8E" w:rsidP="003C2B8D"/>
    <w:p w14:paraId="119566DF" w14:textId="07AA941B" w:rsidR="00884A8E" w:rsidRDefault="00884A8E" w:rsidP="003C2B8D">
      <w:proofErr w:type="spellStart"/>
      <w:r>
        <w:lastRenderedPageBreak/>
        <w:t>createShip.php</w:t>
      </w:r>
      <w:proofErr w:type="spellEnd"/>
    </w:p>
    <w:p w14:paraId="4BDEA5BC" w14:textId="690F259C" w:rsidR="001277ED" w:rsidRDefault="00884A8E" w:rsidP="003C2B8D">
      <w:r>
        <w:rPr>
          <w:noProof/>
        </w:rPr>
        <w:drawing>
          <wp:inline distT="0" distB="0" distL="0" distR="0" wp14:anchorId="0522BC26" wp14:editId="7DFECD90">
            <wp:extent cx="5400040" cy="1351915"/>
            <wp:effectExtent l="0" t="0" r="0" b="635"/>
            <wp:docPr id="20849348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4879" name="Picture 2084934879"/>
                    <pic:cNvPicPr/>
                  </pic:nvPicPr>
                  <pic:blipFill>
                    <a:blip r:embed="rId27">
                      <a:extLst>
                        <a:ext uri="{28A0092B-C50C-407E-A947-70E740481C1C}">
                          <a14:useLocalDpi xmlns:a14="http://schemas.microsoft.com/office/drawing/2010/main" val="0"/>
                        </a:ext>
                      </a:extLst>
                    </a:blip>
                    <a:stretch>
                      <a:fillRect/>
                    </a:stretch>
                  </pic:blipFill>
                  <pic:spPr>
                    <a:xfrm>
                      <a:off x="0" y="0"/>
                      <a:ext cx="5400040" cy="1351915"/>
                    </a:xfrm>
                    <a:prstGeom prst="rect">
                      <a:avLst/>
                    </a:prstGeom>
                  </pic:spPr>
                </pic:pic>
              </a:graphicData>
            </a:graphic>
          </wp:inline>
        </w:drawing>
      </w:r>
    </w:p>
    <w:p w14:paraId="2CD9621D" w14:textId="77777777" w:rsidR="00884A8E" w:rsidRDefault="00884A8E" w:rsidP="003C2B8D"/>
    <w:p w14:paraId="4F21D84E" w14:textId="653653C1" w:rsidR="00884A8E" w:rsidRDefault="00884A8E" w:rsidP="003C2B8D">
      <w:proofErr w:type="spellStart"/>
      <w:r>
        <w:t>actionCreateShip.php</w:t>
      </w:r>
      <w:proofErr w:type="spellEnd"/>
    </w:p>
    <w:p w14:paraId="31C2C22D" w14:textId="37E3DD0F" w:rsidR="00884A8E" w:rsidRDefault="00152753" w:rsidP="003C2B8D">
      <w:r>
        <w:rPr>
          <w:noProof/>
        </w:rPr>
        <w:drawing>
          <wp:inline distT="0" distB="0" distL="0" distR="0" wp14:anchorId="3BA4588C" wp14:editId="75A6F524">
            <wp:extent cx="5400040" cy="1600200"/>
            <wp:effectExtent l="0" t="0" r="0" b="0"/>
            <wp:docPr id="1687705852" name="Picture 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05852" name="Picture 33"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1600200"/>
                    </a:xfrm>
                    <a:prstGeom prst="rect">
                      <a:avLst/>
                    </a:prstGeom>
                  </pic:spPr>
                </pic:pic>
              </a:graphicData>
            </a:graphic>
          </wp:inline>
        </w:drawing>
      </w:r>
    </w:p>
    <w:p w14:paraId="0EEA5F5F" w14:textId="77777777" w:rsidR="001277ED" w:rsidRDefault="001277ED" w:rsidP="003C2B8D"/>
    <w:p w14:paraId="4703C94C" w14:textId="77777777" w:rsidR="000B2C3E" w:rsidRDefault="000B2C3E" w:rsidP="003C2B8D"/>
    <w:p w14:paraId="665971E5" w14:textId="117DAD78" w:rsidR="001D31B5" w:rsidRPr="001D31B5" w:rsidRDefault="001D31B5" w:rsidP="003C2B8D">
      <w:r>
        <w:t xml:space="preserve"> </w:t>
      </w:r>
    </w:p>
    <w:p w14:paraId="51899C0C" w14:textId="77777777" w:rsidR="003C2B8D" w:rsidRPr="003C2B8D" w:rsidRDefault="003C2B8D" w:rsidP="003C2B8D"/>
    <w:p w14:paraId="19236F63" w14:textId="77777777" w:rsidR="003C2B8D" w:rsidRDefault="003C2B8D" w:rsidP="003C2B8D"/>
    <w:p w14:paraId="085D8D41" w14:textId="77777777" w:rsidR="00EE2051" w:rsidRDefault="00EE2051" w:rsidP="00800C69">
      <w:pPr>
        <w:spacing w:line="276" w:lineRule="auto"/>
        <w:rPr>
          <w:rFonts w:ascii="Orbitron" w:hAnsi="Orbitron"/>
          <w:color w:val="0C121E" w:themeColor="accent1"/>
        </w:rPr>
      </w:pPr>
    </w:p>
    <w:p w14:paraId="1CC0A393" w14:textId="667FEEE5" w:rsidR="00EE2051" w:rsidRDefault="00EE2051" w:rsidP="00800C69">
      <w:pPr>
        <w:spacing w:line="276" w:lineRule="auto"/>
        <w:rPr>
          <w:rFonts w:ascii="Orbitron" w:hAnsi="Orbitron"/>
          <w:color w:val="0C121E" w:themeColor="accent1"/>
        </w:rPr>
      </w:pPr>
    </w:p>
    <w:p w14:paraId="7FF6054F" w14:textId="77777777" w:rsidR="00884A8E" w:rsidRDefault="00884A8E" w:rsidP="00800C69">
      <w:pPr>
        <w:spacing w:line="276" w:lineRule="auto"/>
        <w:rPr>
          <w:rFonts w:ascii="Orbitron" w:hAnsi="Orbitron"/>
          <w:color w:val="0C121E" w:themeColor="accent1"/>
        </w:rPr>
      </w:pPr>
    </w:p>
    <w:p w14:paraId="254FEFDB" w14:textId="77777777" w:rsidR="00EE2051" w:rsidRDefault="00EE2051" w:rsidP="00800C69">
      <w:pPr>
        <w:spacing w:line="276" w:lineRule="auto"/>
        <w:rPr>
          <w:rFonts w:ascii="Orbitron" w:hAnsi="Orbitron"/>
          <w:color w:val="0C121E" w:themeColor="accent1"/>
        </w:rPr>
      </w:pPr>
    </w:p>
    <w:p w14:paraId="06B179E8" w14:textId="77777777" w:rsidR="00EE2051" w:rsidRDefault="00EE2051" w:rsidP="00800C69">
      <w:pPr>
        <w:spacing w:line="276" w:lineRule="auto"/>
        <w:rPr>
          <w:rFonts w:ascii="Orbitron" w:hAnsi="Orbitron"/>
          <w:color w:val="0C121E" w:themeColor="accent1"/>
        </w:rPr>
      </w:pPr>
    </w:p>
    <w:p w14:paraId="619E687C" w14:textId="77777777" w:rsidR="00EE2051" w:rsidRDefault="00EE2051" w:rsidP="00800C69">
      <w:pPr>
        <w:spacing w:line="276" w:lineRule="auto"/>
        <w:rPr>
          <w:rFonts w:ascii="Orbitron" w:hAnsi="Orbitron"/>
          <w:color w:val="0C121E" w:themeColor="accent1"/>
        </w:rPr>
      </w:pPr>
    </w:p>
    <w:p w14:paraId="151B4786" w14:textId="77777777" w:rsidR="00EE2051" w:rsidRDefault="00EE2051" w:rsidP="00800C69">
      <w:pPr>
        <w:spacing w:line="276" w:lineRule="auto"/>
        <w:rPr>
          <w:rFonts w:ascii="Orbitron" w:hAnsi="Orbitron"/>
          <w:color w:val="0C121E" w:themeColor="accent1"/>
        </w:rPr>
      </w:pPr>
    </w:p>
    <w:p w14:paraId="5293976D" w14:textId="77777777" w:rsidR="00BD15C8" w:rsidRDefault="00BD15C8" w:rsidP="00BD15C8">
      <w:pPr>
        <w:rPr>
          <w:rFonts w:ascii="Orbitron" w:hAnsi="Orbitron"/>
          <w:color w:val="0C121E" w:themeColor="accent1"/>
        </w:rPr>
      </w:pPr>
    </w:p>
    <w:p w14:paraId="03250FD6" w14:textId="77777777" w:rsidR="00BD15C8" w:rsidRDefault="00BD15C8" w:rsidP="00BD15C8">
      <w:pPr>
        <w:rPr>
          <w:rFonts w:ascii="Orbitron" w:hAnsi="Orbitron"/>
          <w:color w:val="0C121E" w:themeColor="accent1"/>
        </w:rPr>
      </w:pPr>
    </w:p>
    <w:p w14:paraId="3FDD330C" w14:textId="77777777" w:rsidR="00BD15C8" w:rsidRDefault="00BD15C8" w:rsidP="00BD15C8">
      <w:pPr>
        <w:rPr>
          <w:rFonts w:ascii="Orbitron" w:hAnsi="Orbitron"/>
          <w:color w:val="0C121E" w:themeColor="accent1"/>
        </w:rPr>
      </w:pPr>
    </w:p>
    <w:p w14:paraId="1F372F37" w14:textId="77777777" w:rsidR="00544373" w:rsidRDefault="00544373" w:rsidP="00B21EDD"/>
    <w:p w14:paraId="5FE98600" w14:textId="5F622091" w:rsidR="00152753" w:rsidRDefault="00B21EDD" w:rsidP="00152753">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r>
        <w:lastRenderedPageBreak/>
        <w:t xml:space="preserve"> </w:t>
      </w:r>
      <w:bookmarkStart w:id="5" w:name="_Toc184781618"/>
      <w:r w:rsidR="00152753">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PRIVATE SIDE –</w:t>
      </w:r>
      <w:r w:rsidR="00152753">
        <w:rPr>
          <w:rFonts w:cs="Arial"/>
        </w:rPr>
        <w:t xml:space="preserve"> </w:t>
      </w:r>
      <w:r w:rsidR="00152753">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UPDATE DATA</w:t>
      </w:r>
      <w:bookmarkEnd w:id="5"/>
    </w:p>
    <w:p w14:paraId="388E7DA8" w14:textId="77777777" w:rsidR="00152753" w:rsidRPr="00152753" w:rsidRDefault="00152753" w:rsidP="00152753"/>
    <w:p w14:paraId="70CC1F91" w14:textId="6ADB1CDD" w:rsidR="00152753" w:rsidRDefault="00152753" w:rsidP="00152753">
      <w:r>
        <w:t xml:space="preserve">Once the admin is authenticated, he will have the capability to update records </w:t>
      </w:r>
      <w:r w:rsidR="007C405F">
        <w:t>in</w:t>
      </w:r>
      <w:r>
        <w:t xml:space="preserve"> each section. This example will be made with the </w:t>
      </w:r>
      <w:r w:rsidRPr="00EA6ECF">
        <w:rPr>
          <w:b/>
          <w:bCs/>
        </w:rPr>
        <w:t>ships section</w:t>
      </w:r>
      <w:r>
        <w:t xml:space="preserve"> (number 3). </w:t>
      </w:r>
    </w:p>
    <w:p w14:paraId="61E3FF13" w14:textId="77777777" w:rsidR="00152753" w:rsidRPr="00EA6ECF" w:rsidRDefault="00152753" w:rsidP="00152753">
      <w:pPr>
        <w:rPr>
          <w:i/>
          <w:iCs/>
        </w:rPr>
      </w:pPr>
      <w:r w:rsidRPr="00EA6ECF">
        <w:rPr>
          <w:i/>
          <w:iCs/>
        </w:rPr>
        <w:t>All sections will have the same data flow and behaviour</w:t>
      </w:r>
      <w:r>
        <w:rPr>
          <w:i/>
          <w:iCs/>
        </w:rPr>
        <w:t>.</w:t>
      </w:r>
    </w:p>
    <w:p w14:paraId="5380A201" w14:textId="77777777" w:rsidR="00152753" w:rsidRDefault="00152753" w:rsidP="00152753"/>
    <w:p w14:paraId="6D05634C" w14:textId="77777777" w:rsidR="00152753" w:rsidRDefault="00152753" w:rsidP="00152753">
      <w:pPr>
        <w:rPr>
          <w:b/>
          <w:bCs/>
          <w:sz w:val="24"/>
          <w:szCs w:val="24"/>
        </w:rPr>
      </w:pPr>
      <w:r w:rsidRPr="005D0213">
        <w:rPr>
          <w:b/>
          <w:bCs/>
          <w:sz w:val="24"/>
          <w:szCs w:val="24"/>
        </w:rPr>
        <w:t>Data Flow</w:t>
      </w:r>
    </w:p>
    <w:p w14:paraId="02BF5C04" w14:textId="77777777" w:rsidR="00152753" w:rsidRDefault="00152753" w:rsidP="00152753">
      <w:pPr>
        <w:rPr>
          <w:b/>
          <w:bCs/>
        </w:rPr>
      </w:pPr>
    </w:p>
    <w:p w14:paraId="0239AD3F" w14:textId="77777777" w:rsidR="00152753" w:rsidRPr="005D0213" w:rsidRDefault="00152753" w:rsidP="00152753">
      <w:pPr>
        <w:rPr>
          <w:u w:val="single"/>
        </w:rPr>
      </w:pPr>
      <w:r w:rsidRPr="005D0213">
        <w:rPr>
          <w:u w:val="single"/>
        </w:rPr>
        <w:t>Sections</w:t>
      </w:r>
    </w:p>
    <w:p w14:paraId="79B7E84F" w14:textId="77777777" w:rsidR="00152753" w:rsidRDefault="00152753" w:rsidP="00152753">
      <w:r>
        <w:t xml:space="preserve">1. </w:t>
      </w:r>
      <w:r w:rsidRPr="005D0213">
        <w:t>Movies summary</w:t>
      </w:r>
    </w:p>
    <w:p w14:paraId="1F5805CC" w14:textId="77777777" w:rsidR="00152753" w:rsidRDefault="00152753" w:rsidP="00152753">
      <w:r>
        <w:t xml:space="preserve">2. </w:t>
      </w:r>
      <w:r w:rsidRPr="005D0213">
        <w:t>Characters</w:t>
      </w:r>
    </w:p>
    <w:p w14:paraId="0EE33310" w14:textId="77777777" w:rsidR="00152753" w:rsidRDefault="00152753" w:rsidP="00152753">
      <w:r>
        <w:t xml:space="preserve">3. </w:t>
      </w:r>
      <w:r w:rsidRPr="005D0213">
        <w:t>Ships</w:t>
      </w:r>
    </w:p>
    <w:p w14:paraId="3D2A9905" w14:textId="77777777" w:rsidR="00152753" w:rsidRDefault="00152753" w:rsidP="00152753">
      <w:r>
        <w:t xml:space="preserve">4. </w:t>
      </w:r>
      <w:r w:rsidRPr="005D0213">
        <w:t>Planets</w:t>
      </w:r>
    </w:p>
    <w:p w14:paraId="263D351A" w14:textId="77777777" w:rsidR="00152753" w:rsidRDefault="00152753" w:rsidP="00152753">
      <w:r>
        <w:t xml:space="preserve">5. </w:t>
      </w:r>
      <w:r w:rsidRPr="005D0213">
        <w:t>the force</w:t>
      </w:r>
    </w:p>
    <w:p w14:paraId="152AE996" w14:textId="77777777" w:rsidR="00152753" w:rsidRDefault="00152753" w:rsidP="00152753">
      <w:r>
        <w:t xml:space="preserve">6. </w:t>
      </w:r>
      <w:r w:rsidRPr="005D0213">
        <w:t>Jedi</w:t>
      </w:r>
    </w:p>
    <w:p w14:paraId="2A4FC961" w14:textId="77777777" w:rsidR="00152753" w:rsidRDefault="00152753" w:rsidP="00152753">
      <w:r>
        <w:t xml:space="preserve">7. </w:t>
      </w:r>
      <w:r w:rsidRPr="005D0213">
        <w:t>Sith</w:t>
      </w:r>
    </w:p>
    <w:p w14:paraId="51ED5652" w14:textId="77777777" w:rsidR="00152753" w:rsidRDefault="00152753" w:rsidP="00152753">
      <w:r>
        <w:t xml:space="preserve">8. </w:t>
      </w:r>
      <w:r w:rsidRPr="005D0213">
        <w:t>Alien Races</w:t>
      </w:r>
    </w:p>
    <w:p w14:paraId="0D587376" w14:textId="77777777" w:rsidR="000B2DC3" w:rsidRDefault="000B2DC3" w:rsidP="00152753"/>
    <w:p w14:paraId="09E3DF58" w14:textId="2EACF398" w:rsidR="000B2DC3" w:rsidRDefault="000B2DC3" w:rsidP="00152753">
      <w:r>
        <w:rPr>
          <w:noProof/>
        </w:rPr>
        <w:drawing>
          <wp:inline distT="0" distB="0" distL="0" distR="0" wp14:anchorId="3C09C810" wp14:editId="37BDB550">
            <wp:extent cx="5400040" cy="3037840"/>
            <wp:effectExtent l="0" t="0" r="0" b="0"/>
            <wp:docPr id="1188855124"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55124" name="Graphic 1188855124"/>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3037840"/>
                    </a:xfrm>
                    <a:prstGeom prst="rect">
                      <a:avLst/>
                    </a:prstGeom>
                  </pic:spPr>
                </pic:pic>
              </a:graphicData>
            </a:graphic>
          </wp:inline>
        </w:drawing>
      </w:r>
    </w:p>
    <w:p w14:paraId="077F7B3D" w14:textId="77777777" w:rsidR="00152753" w:rsidRDefault="00152753" w:rsidP="00152753"/>
    <w:p w14:paraId="62CE007D" w14:textId="77777777" w:rsidR="00152753" w:rsidRPr="00152753" w:rsidRDefault="00152753" w:rsidP="00152753"/>
    <w:p w14:paraId="1B4B1286" w14:textId="77777777" w:rsidR="000B2DC3" w:rsidRPr="001D31B5" w:rsidRDefault="000B2DC3" w:rsidP="000B2DC3">
      <w:pPr>
        <w:rPr>
          <w:b/>
          <w:bCs/>
          <w:sz w:val="24"/>
          <w:szCs w:val="24"/>
        </w:rPr>
      </w:pPr>
      <w:r w:rsidRPr="001D31B5">
        <w:rPr>
          <w:b/>
          <w:bCs/>
          <w:sz w:val="24"/>
          <w:szCs w:val="24"/>
        </w:rPr>
        <w:lastRenderedPageBreak/>
        <w:t>Functions</w:t>
      </w:r>
    </w:p>
    <w:p w14:paraId="39F87EDD" w14:textId="1A45E2A8" w:rsidR="00B40331" w:rsidRDefault="000B2DC3">
      <w:r>
        <w:t xml:space="preserve">The admin will </w:t>
      </w:r>
      <w:r w:rsidR="00B40331">
        <w:t>click on</w:t>
      </w:r>
      <w:r>
        <w:t xml:space="preserve"> the record he wants to update from </w:t>
      </w:r>
      <w:r w:rsidR="00B40331">
        <w:t xml:space="preserve">the </w:t>
      </w:r>
      <w:proofErr w:type="spellStart"/>
      <w:r w:rsidR="00B40331">
        <w:t>ships.php</w:t>
      </w:r>
      <w:proofErr w:type="spellEnd"/>
      <w:r w:rsidR="00B40331">
        <w:t xml:space="preserve"> file.</w:t>
      </w:r>
      <w:r>
        <w:t xml:space="preserve"> The id of the selected record will be stored in the GET memory</w:t>
      </w:r>
      <w:r w:rsidR="00B40331">
        <w:t xml:space="preserve">. From here, he will be redirected to the </w:t>
      </w:r>
      <w:proofErr w:type="spellStart"/>
      <w:r w:rsidR="00B40331">
        <w:t>updateSection.php</w:t>
      </w:r>
      <w:proofErr w:type="spellEnd"/>
      <w:r w:rsidR="00B40331">
        <w:t xml:space="preserve">. At this point will fill a &lt;form&gt; with the updated data and send it to </w:t>
      </w:r>
      <w:proofErr w:type="spellStart"/>
      <w:r w:rsidR="00B40331">
        <w:t>actionUpdateShip.php</w:t>
      </w:r>
      <w:proofErr w:type="spellEnd"/>
      <w:r w:rsidR="00B40331">
        <w:t xml:space="preserve"> via POST. Here the update function will be called and make the changes in the database. </w:t>
      </w:r>
    </w:p>
    <w:p w14:paraId="7119D985" w14:textId="77777777" w:rsidR="00B40331" w:rsidRDefault="00B40331"/>
    <w:p w14:paraId="22983AE4" w14:textId="1E36F9CC" w:rsidR="00B40331" w:rsidRDefault="00FD248A">
      <w:proofErr w:type="spellStart"/>
      <w:r>
        <w:t>functions.php</w:t>
      </w:r>
      <w:proofErr w:type="spellEnd"/>
    </w:p>
    <w:p w14:paraId="00CC47FB" w14:textId="6E25C406" w:rsidR="00FD248A" w:rsidRDefault="00FD248A">
      <w:r>
        <w:rPr>
          <w:noProof/>
        </w:rPr>
        <w:drawing>
          <wp:inline distT="0" distB="0" distL="0" distR="0" wp14:anchorId="39DDFC90" wp14:editId="1DC2C20D">
            <wp:extent cx="5400040" cy="1504950"/>
            <wp:effectExtent l="0" t="0" r="0" b="0"/>
            <wp:docPr id="41078088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0882" name="Picture 12" descr="A screen 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40" cy="1504950"/>
                    </a:xfrm>
                    <a:prstGeom prst="rect">
                      <a:avLst/>
                    </a:prstGeom>
                  </pic:spPr>
                </pic:pic>
              </a:graphicData>
            </a:graphic>
          </wp:inline>
        </w:drawing>
      </w:r>
    </w:p>
    <w:p w14:paraId="0300C141" w14:textId="77777777" w:rsidR="00FD248A" w:rsidRDefault="00FD248A"/>
    <w:p w14:paraId="51C4F076" w14:textId="7B49136F" w:rsidR="00FD248A" w:rsidRDefault="00FD248A">
      <w:proofErr w:type="spellStart"/>
      <w:r>
        <w:t>updateShip.php</w:t>
      </w:r>
      <w:proofErr w:type="spellEnd"/>
    </w:p>
    <w:p w14:paraId="34D963DB" w14:textId="193D32DD" w:rsidR="00FD248A" w:rsidRDefault="00FD248A">
      <w:r>
        <w:rPr>
          <w:noProof/>
        </w:rPr>
        <w:drawing>
          <wp:inline distT="0" distB="0" distL="0" distR="0" wp14:anchorId="5BD4FC6F" wp14:editId="5C2715DC">
            <wp:extent cx="5400040" cy="1880870"/>
            <wp:effectExtent l="0" t="0" r="0" b="5080"/>
            <wp:docPr id="89060332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03323" name="Picture 13"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1880870"/>
                    </a:xfrm>
                    <a:prstGeom prst="rect">
                      <a:avLst/>
                    </a:prstGeom>
                  </pic:spPr>
                </pic:pic>
              </a:graphicData>
            </a:graphic>
          </wp:inline>
        </w:drawing>
      </w:r>
    </w:p>
    <w:p w14:paraId="54D84A20" w14:textId="77777777" w:rsidR="00FD248A" w:rsidRDefault="00FD248A"/>
    <w:p w14:paraId="156D8462" w14:textId="71148162" w:rsidR="00FD248A" w:rsidRDefault="00FD248A">
      <w:proofErr w:type="spellStart"/>
      <w:r>
        <w:t>actionUpdateShip.php</w:t>
      </w:r>
      <w:proofErr w:type="spellEnd"/>
    </w:p>
    <w:p w14:paraId="37829AF0" w14:textId="1F7A72D5" w:rsidR="00FD248A" w:rsidRDefault="00FD248A">
      <w:r>
        <w:rPr>
          <w:noProof/>
        </w:rPr>
        <w:drawing>
          <wp:inline distT="0" distB="0" distL="0" distR="0" wp14:anchorId="37941F69" wp14:editId="59C1AE18">
            <wp:extent cx="5400040" cy="1439545"/>
            <wp:effectExtent l="0" t="0" r="0" b="8255"/>
            <wp:docPr id="1082007511"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07511" name="Picture 14"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9545"/>
                    </a:xfrm>
                    <a:prstGeom prst="rect">
                      <a:avLst/>
                    </a:prstGeom>
                  </pic:spPr>
                </pic:pic>
              </a:graphicData>
            </a:graphic>
          </wp:inline>
        </w:drawing>
      </w:r>
    </w:p>
    <w:p w14:paraId="2C0D6AEA" w14:textId="77777777" w:rsidR="00FD248A" w:rsidRDefault="00FD248A"/>
    <w:p w14:paraId="272ACB69" w14:textId="77777777" w:rsidR="00FD248A" w:rsidRDefault="00FD248A"/>
    <w:p w14:paraId="6333CDDD" w14:textId="21C9D4C5" w:rsidR="006C1D13" w:rsidRDefault="006C1D13" w:rsidP="006C1D13">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6" w:name="_Toc184781619"/>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PRIVATE SIDE –</w:t>
      </w:r>
      <w:r>
        <w:rPr>
          <w:rFonts w:cs="Arial"/>
        </w:rPr>
        <w:t xml:space="preserve"> </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DELETE DATA</w:t>
      </w:r>
      <w:bookmarkEnd w:id="6"/>
    </w:p>
    <w:p w14:paraId="6670AE65" w14:textId="77777777" w:rsidR="008423E6" w:rsidRDefault="008423E6" w:rsidP="008423E6"/>
    <w:p w14:paraId="5CB80FBC" w14:textId="08039EF1" w:rsidR="007C405F" w:rsidRDefault="007C405F" w:rsidP="007C405F">
      <w:r>
        <w:t xml:space="preserve">Once the admin is authenticated, he will have the capability to delete records in each section. This example will be made with the </w:t>
      </w:r>
      <w:r w:rsidRPr="00EA6ECF">
        <w:rPr>
          <w:b/>
          <w:bCs/>
        </w:rPr>
        <w:t>ships section</w:t>
      </w:r>
      <w:r>
        <w:t xml:space="preserve"> (number 3). </w:t>
      </w:r>
    </w:p>
    <w:p w14:paraId="1C40905E" w14:textId="77777777" w:rsidR="007C405F" w:rsidRPr="00EA6ECF" w:rsidRDefault="007C405F" w:rsidP="007C405F">
      <w:pPr>
        <w:rPr>
          <w:i/>
          <w:iCs/>
        </w:rPr>
      </w:pPr>
      <w:r w:rsidRPr="00EA6ECF">
        <w:rPr>
          <w:i/>
          <w:iCs/>
        </w:rPr>
        <w:t>All sections will have the same data flow and behaviour</w:t>
      </w:r>
      <w:r>
        <w:rPr>
          <w:i/>
          <w:iCs/>
        </w:rPr>
        <w:t>.</w:t>
      </w:r>
    </w:p>
    <w:p w14:paraId="73EF1D4B" w14:textId="77777777" w:rsidR="007C405F" w:rsidRDefault="007C405F" w:rsidP="007C405F"/>
    <w:p w14:paraId="3743BA76" w14:textId="77777777" w:rsidR="007C405F" w:rsidRDefault="007C405F" w:rsidP="007C405F">
      <w:pPr>
        <w:rPr>
          <w:b/>
          <w:bCs/>
          <w:sz w:val="24"/>
          <w:szCs w:val="24"/>
        </w:rPr>
      </w:pPr>
      <w:r w:rsidRPr="005D0213">
        <w:rPr>
          <w:b/>
          <w:bCs/>
          <w:sz w:val="24"/>
          <w:szCs w:val="24"/>
        </w:rPr>
        <w:t>Data Flow</w:t>
      </w:r>
    </w:p>
    <w:p w14:paraId="3C551038" w14:textId="77777777" w:rsidR="007C405F" w:rsidRDefault="007C405F" w:rsidP="007C405F">
      <w:pPr>
        <w:rPr>
          <w:b/>
          <w:bCs/>
        </w:rPr>
      </w:pPr>
    </w:p>
    <w:p w14:paraId="265BF589" w14:textId="77777777" w:rsidR="007C405F" w:rsidRPr="005D0213" w:rsidRDefault="007C405F" w:rsidP="007C405F">
      <w:pPr>
        <w:rPr>
          <w:u w:val="single"/>
        </w:rPr>
      </w:pPr>
      <w:r w:rsidRPr="005D0213">
        <w:rPr>
          <w:u w:val="single"/>
        </w:rPr>
        <w:t>Sections</w:t>
      </w:r>
    </w:p>
    <w:p w14:paraId="30E73D4C" w14:textId="77777777" w:rsidR="007C405F" w:rsidRDefault="007C405F" w:rsidP="007C405F">
      <w:r>
        <w:t xml:space="preserve">1. </w:t>
      </w:r>
      <w:r w:rsidRPr="005D0213">
        <w:t>Movies summary</w:t>
      </w:r>
    </w:p>
    <w:p w14:paraId="32274CC0" w14:textId="77777777" w:rsidR="007C405F" w:rsidRDefault="007C405F" w:rsidP="007C405F">
      <w:r>
        <w:t xml:space="preserve">2. </w:t>
      </w:r>
      <w:r w:rsidRPr="005D0213">
        <w:t>Characters</w:t>
      </w:r>
    </w:p>
    <w:p w14:paraId="28B827CF" w14:textId="77777777" w:rsidR="007C405F" w:rsidRDefault="007C405F" w:rsidP="007C405F">
      <w:r>
        <w:t xml:space="preserve">3. </w:t>
      </w:r>
      <w:r w:rsidRPr="005D0213">
        <w:t>Ships</w:t>
      </w:r>
    </w:p>
    <w:p w14:paraId="3BDC03AB" w14:textId="77777777" w:rsidR="007C405F" w:rsidRDefault="007C405F" w:rsidP="007C405F">
      <w:r>
        <w:t xml:space="preserve">4. </w:t>
      </w:r>
      <w:r w:rsidRPr="005D0213">
        <w:t>Planets</w:t>
      </w:r>
    </w:p>
    <w:p w14:paraId="02859E4D" w14:textId="77777777" w:rsidR="007C405F" w:rsidRDefault="007C405F" w:rsidP="007C405F">
      <w:r>
        <w:t xml:space="preserve">5. </w:t>
      </w:r>
      <w:r w:rsidRPr="005D0213">
        <w:t>the force</w:t>
      </w:r>
    </w:p>
    <w:p w14:paraId="5B16A805" w14:textId="77777777" w:rsidR="007C405F" w:rsidRDefault="007C405F" w:rsidP="007C405F">
      <w:r>
        <w:t xml:space="preserve">6. </w:t>
      </w:r>
      <w:r w:rsidRPr="005D0213">
        <w:t>Jedi</w:t>
      </w:r>
    </w:p>
    <w:p w14:paraId="0F389C91" w14:textId="77777777" w:rsidR="007C405F" w:rsidRDefault="007C405F" w:rsidP="007C405F">
      <w:r>
        <w:t xml:space="preserve">7. </w:t>
      </w:r>
      <w:r w:rsidRPr="005D0213">
        <w:t>Sith</w:t>
      </w:r>
    </w:p>
    <w:p w14:paraId="09DB1B81" w14:textId="77777777" w:rsidR="007C405F" w:rsidRDefault="007C405F" w:rsidP="007C405F">
      <w:r>
        <w:t xml:space="preserve">8. </w:t>
      </w:r>
      <w:r w:rsidRPr="005D0213">
        <w:t>Alien Races</w:t>
      </w:r>
    </w:p>
    <w:p w14:paraId="122B7D53" w14:textId="77777777" w:rsidR="008423E6" w:rsidRPr="008423E6" w:rsidRDefault="008423E6" w:rsidP="008423E6"/>
    <w:p w14:paraId="419B32E2" w14:textId="120175A5" w:rsidR="00FD248A" w:rsidRDefault="00F37AA7">
      <w:r>
        <w:rPr>
          <w:noProof/>
        </w:rPr>
        <w:drawing>
          <wp:inline distT="0" distB="0" distL="0" distR="0" wp14:anchorId="5D0AFFB9" wp14:editId="31B4DA88">
            <wp:extent cx="5400040" cy="3037840"/>
            <wp:effectExtent l="0" t="0" r="0" b="0"/>
            <wp:docPr id="1334778542"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8542" name="Graphic 1334778542"/>
                    <pic:cNvPicPr/>
                  </pic:nvPicPr>
                  <pic:blipFill>
                    <a:blip r:embed="rId34">
                      <a:extLst>
                        <a:ext uri="{96DAC541-7B7A-43D3-8B79-37D633B846F1}">
                          <asvg:svgBlip xmlns:asvg="http://schemas.microsoft.com/office/drawing/2016/SVG/main" r:embed="rId35"/>
                        </a:ext>
                      </a:extLst>
                    </a:blip>
                    <a:stretch>
                      <a:fillRect/>
                    </a:stretch>
                  </pic:blipFill>
                  <pic:spPr>
                    <a:xfrm>
                      <a:off x="0" y="0"/>
                      <a:ext cx="5400040" cy="3037840"/>
                    </a:xfrm>
                    <a:prstGeom prst="rect">
                      <a:avLst/>
                    </a:prstGeom>
                  </pic:spPr>
                </pic:pic>
              </a:graphicData>
            </a:graphic>
          </wp:inline>
        </w:drawing>
      </w:r>
    </w:p>
    <w:p w14:paraId="725A31A0" w14:textId="77777777" w:rsidR="00F37AA7" w:rsidRDefault="00F37AA7"/>
    <w:p w14:paraId="5E0A083B" w14:textId="77777777" w:rsidR="00F37AA7" w:rsidRDefault="00F37AA7"/>
    <w:p w14:paraId="55D860C3" w14:textId="77777777" w:rsidR="00F37AA7" w:rsidRPr="001D31B5" w:rsidRDefault="00F37AA7" w:rsidP="00F37AA7">
      <w:pPr>
        <w:rPr>
          <w:b/>
          <w:bCs/>
          <w:sz w:val="24"/>
          <w:szCs w:val="24"/>
        </w:rPr>
      </w:pPr>
      <w:r w:rsidRPr="001D31B5">
        <w:rPr>
          <w:b/>
          <w:bCs/>
          <w:sz w:val="24"/>
          <w:szCs w:val="24"/>
        </w:rPr>
        <w:lastRenderedPageBreak/>
        <w:t>Functions</w:t>
      </w:r>
    </w:p>
    <w:p w14:paraId="7A344CA5" w14:textId="77777777" w:rsidR="00F37AA7" w:rsidRDefault="00F37AA7" w:rsidP="00F37AA7">
      <w:r>
        <w:t xml:space="preserve">The admin will click on the record he wants to </w:t>
      </w:r>
      <w:proofErr w:type="spellStart"/>
      <w:r>
        <w:t>delte</w:t>
      </w:r>
      <w:proofErr w:type="spellEnd"/>
      <w:r>
        <w:t xml:space="preserve"> from the </w:t>
      </w:r>
      <w:proofErr w:type="spellStart"/>
      <w:r>
        <w:t>ships.php</w:t>
      </w:r>
      <w:proofErr w:type="spellEnd"/>
      <w:r>
        <w:t xml:space="preserve"> file. The id of the selected record will be stored in the GET memory. From here, he will be redirected to the </w:t>
      </w:r>
      <w:proofErr w:type="spellStart"/>
      <w:r>
        <w:t>actionDelete.php</w:t>
      </w:r>
      <w:proofErr w:type="spellEnd"/>
      <w:r>
        <w:t xml:space="preserve">. Next, the delete function will be activated and the record deleted from the database. Finally, the admin will be automatically redirected to </w:t>
      </w:r>
      <w:proofErr w:type="spellStart"/>
      <w:r>
        <w:t>ships.php</w:t>
      </w:r>
      <w:proofErr w:type="spellEnd"/>
      <w:r>
        <w:t xml:space="preserve"> by the bouncing script.</w:t>
      </w:r>
    </w:p>
    <w:p w14:paraId="51C89B0E" w14:textId="77777777" w:rsidR="00F37AA7" w:rsidRDefault="00F37AA7" w:rsidP="00F37AA7"/>
    <w:p w14:paraId="6904F7C6" w14:textId="198FA113" w:rsidR="00F37AA7" w:rsidRDefault="00F37AA7" w:rsidP="00F37AA7">
      <w:proofErr w:type="spellStart"/>
      <w:r>
        <w:t>functions.php</w:t>
      </w:r>
      <w:proofErr w:type="spellEnd"/>
      <w:r>
        <w:t xml:space="preserve"> </w:t>
      </w:r>
    </w:p>
    <w:p w14:paraId="731657EA" w14:textId="5E838BA5" w:rsidR="00F37AA7" w:rsidRDefault="00F37AA7" w:rsidP="00F37AA7">
      <w:r>
        <w:rPr>
          <w:noProof/>
        </w:rPr>
        <w:drawing>
          <wp:inline distT="0" distB="0" distL="0" distR="0" wp14:anchorId="77911181" wp14:editId="25FE3707">
            <wp:extent cx="5400040" cy="1593215"/>
            <wp:effectExtent l="0" t="0" r="0" b="6985"/>
            <wp:docPr id="334844576" name="Picture 1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4576" name="Picture 16" descr="A computer screen shot of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040" cy="1593215"/>
                    </a:xfrm>
                    <a:prstGeom prst="rect">
                      <a:avLst/>
                    </a:prstGeom>
                  </pic:spPr>
                </pic:pic>
              </a:graphicData>
            </a:graphic>
          </wp:inline>
        </w:drawing>
      </w:r>
    </w:p>
    <w:p w14:paraId="7FD3264D" w14:textId="77777777" w:rsidR="00B61548" w:rsidRDefault="00B61548" w:rsidP="00F37AA7"/>
    <w:p w14:paraId="31DD61AF" w14:textId="2DFA6C51" w:rsidR="00B61548" w:rsidRDefault="00B61548" w:rsidP="00F37AA7">
      <w:proofErr w:type="spellStart"/>
      <w:r>
        <w:t>actionDeleteShip.php</w:t>
      </w:r>
      <w:proofErr w:type="spellEnd"/>
    </w:p>
    <w:p w14:paraId="37086367" w14:textId="6AC336F0" w:rsidR="00B61548" w:rsidRDefault="00B61548" w:rsidP="00F37AA7">
      <w:r>
        <w:rPr>
          <w:noProof/>
        </w:rPr>
        <w:drawing>
          <wp:inline distT="0" distB="0" distL="0" distR="0" wp14:anchorId="5E1F97C9" wp14:editId="7037BF84">
            <wp:extent cx="5400040" cy="1254760"/>
            <wp:effectExtent l="0" t="0" r="0" b="2540"/>
            <wp:docPr id="504301273"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01273" name="Picture 17"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254760"/>
                    </a:xfrm>
                    <a:prstGeom prst="rect">
                      <a:avLst/>
                    </a:prstGeom>
                  </pic:spPr>
                </pic:pic>
              </a:graphicData>
            </a:graphic>
          </wp:inline>
        </w:drawing>
      </w:r>
    </w:p>
    <w:p w14:paraId="1517F5E0" w14:textId="77777777" w:rsidR="00B61548" w:rsidRDefault="00B61548" w:rsidP="00F37AA7"/>
    <w:p w14:paraId="6462A6C1" w14:textId="77777777" w:rsidR="00B61548" w:rsidRDefault="00B61548" w:rsidP="00F37AA7"/>
    <w:p w14:paraId="2D142403" w14:textId="77777777" w:rsidR="00B61548" w:rsidRDefault="00B61548" w:rsidP="00F37AA7"/>
    <w:p w14:paraId="054D17AF" w14:textId="77777777" w:rsidR="00B61548" w:rsidRDefault="00B61548" w:rsidP="00F37AA7"/>
    <w:p w14:paraId="7B2534ED" w14:textId="77777777" w:rsidR="00B61548" w:rsidRDefault="00B61548" w:rsidP="00F37AA7"/>
    <w:p w14:paraId="235D1E8C" w14:textId="77777777" w:rsidR="00B61548" w:rsidRDefault="00B61548" w:rsidP="00F37AA7"/>
    <w:p w14:paraId="60715F1B" w14:textId="77777777" w:rsidR="00B61548" w:rsidRDefault="00B61548" w:rsidP="00F37AA7"/>
    <w:p w14:paraId="3F425BEB" w14:textId="77777777" w:rsidR="00B61548" w:rsidRDefault="00B61548" w:rsidP="00F37AA7"/>
    <w:p w14:paraId="290F23AC" w14:textId="77777777" w:rsidR="00B61548" w:rsidRDefault="00B61548" w:rsidP="00F37AA7"/>
    <w:p w14:paraId="3A10E308" w14:textId="77777777" w:rsidR="00B61548" w:rsidRDefault="00B61548" w:rsidP="00F37AA7"/>
    <w:p w14:paraId="71B9BE7C" w14:textId="77777777" w:rsidR="00B61548" w:rsidRDefault="00B61548" w:rsidP="00F37AA7"/>
    <w:p w14:paraId="54033569" w14:textId="77777777" w:rsidR="00B61548" w:rsidRDefault="00B61548" w:rsidP="00F37AA7"/>
    <w:p w14:paraId="68FC620B" w14:textId="0E9F30C6" w:rsidR="008A0405" w:rsidRDefault="008A0405" w:rsidP="008A0405">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7" w:name="_Toc184781620"/>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PUBLIC SIDE –</w:t>
      </w:r>
      <w:r>
        <w:rPr>
          <w:rFonts w:cs="Arial"/>
        </w:rPr>
        <w:t xml:space="preserve"> </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READ DATA</w:t>
      </w:r>
      <w:bookmarkEnd w:id="7"/>
    </w:p>
    <w:p w14:paraId="127AD1AB" w14:textId="77777777" w:rsidR="00B61548" w:rsidRDefault="00B61548" w:rsidP="00F37AA7"/>
    <w:p w14:paraId="1C3C083D" w14:textId="092D204F" w:rsidR="0095666A" w:rsidRDefault="0095666A" w:rsidP="0095666A">
      <w:r>
        <w:t xml:space="preserve">The users he will have the capability to read records in each section. This example will be made with the </w:t>
      </w:r>
      <w:r w:rsidRPr="00EA6ECF">
        <w:rPr>
          <w:b/>
          <w:bCs/>
        </w:rPr>
        <w:t>ships section</w:t>
      </w:r>
      <w:r>
        <w:t xml:space="preserve"> (number 3). </w:t>
      </w:r>
    </w:p>
    <w:p w14:paraId="4614DF8E" w14:textId="77777777" w:rsidR="0095666A" w:rsidRDefault="0095666A" w:rsidP="0095666A">
      <w:pPr>
        <w:rPr>
          <w:i/>
          <w:iCs/>
        </w:rPr>
      </w:pPr>
      <w:r w:rsidRPr="00EA6ECF">
        <w:rPr>
          <w:i/>
          <w:iCs/>
        </w:rPr>
        <w:t>All sections will have the same data flow and behaviour</w:t>
      </w:r>
      <w:r>
        <w:rPr>
          <w:i/>
          <w:iCs/>
        </w:rPr>
        <w:t>.</w:t>
      </w:r>
    </w:p>
    <w:p w14:paraId="0E00A6AD" w14:textId="77777777" w:rsidR="009C6D04" w:rsidRDefault="009C6D04" w:rsidP="0095666A">
      <w:pPr>
        <w:rPr>
          <w:i/>
          <w:iCs/>
        </w:rPr>
      </w:pPr>
    </w:p>
    <w:p w14:paraId="058A67FE" w14:textId="6420EB0B" w:rsidR="009C6D04" w:rsidRDefault="009C6D04" w:rsidP="0095666A">
      <w:pPr>
        <w:rPr>
          <w:b/>
          <w:bCs/>
          <w:sz w:val="24"/>
          <w:szCs w:val="24"/>
        </w:rPr>
      </w:pPr>
      <w:r w:rsidRPr="009C6D04">
        <w:rPr>
          <w:b/>
          <w:bCs/>
          <w:sz w:val="24"/>
          <w:szCs w:val="24"/>
        </w:rPr>
        <w:t>Table</w:t>
      </w:r>
    </w:p>
    <w:p w14:paraId="57FB79E5" w14:textId="4B4437A9" w:rsidR="009C6D04" w:rsidRPr="009C6D04" w:rsidRDefault="003B75B9" w:rsidP="0095666A">
      <w:pPr>
        <w:rPr>
          <w:b/>
          <w:bCs/>
          <w:sz w:val="24"/>
          <w:szCs w:val="24"/>
        </w:rPr>
      </w:pPr>
      <w:r>
        <w:rPr>
          <w:b/>
          <w:bCs/>
          <w:noProof/>
          <w:sz w:val="24"/>
          <w:szCs w:val="24"/>
        </w:rPr>
        <w:drawing>
          <wp:inline distT="0" distB="0" distL="0" distR="0" wp14:anchorId="13181A4D" wp14:editId="5B2ED7AA">
            <wp:extent cx="5400040" cy="996950"/>
            <wp:effectExtent l="0" t="0" r="0" b="0"/>
            <wp:docPr id="1131302833"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2833" name="Graphic 1131302833"/>
                    <pic:cNvPicPr/>
                  </pic:nvPicPr>
                  <pic:blipFill rotWithShape="1">
                    <a:blip r:embed="rId38">
                      <a:extLst>
                        <a:ext uri="{96DAC541-7B7A-43D3-8B79-37D633B846F1}">
                          <asvg:svgBlip xmlns:asvg="http://schemas.microsoft.com/office/drawing/2016/SVG/main" r:embed="rId39"/>
                        </a:ext>
                      </a:extLst>
                    </a:blip>
                    <a:srcRect t="8360" b="58823"/>
                    <a:stretch/>
                  </pic:blipFill>
                  <pic:spPr bwMode="auto">
                    <a:xfrm>
                      <a:off x="0" y="0"/>
                      <a:ext cx="5400040" cy="996950"/>
                    </a:xfrm>
                    <a:prstGeom prst="rect">
                      <a:avLst/>
                    </a:prstGeom>
                    <a:ln>
                      <a:noFill/>
                    </a:ln>
                    <a:extLst>
                      <a:ext uri="{53640926-AAD7-44D8-BBD7-CCE9431645EC}">
                        <a14:shadowObscured xmlns:a14="http://schemas.microsoft.com/office/drawing/2010/main"/>
                      </a:ext>
                    </a:extLst>
                  </pic:spPr>
                </pic:pic>
              </a:graphicData>
            </a:graphic>
          </wp:inline>
        </w:drawing>
      </w:r>
    </w:p>
    <w:p w14:paraId="29D12ACC" w14:textId="77777777" w:rsidR="0095666A" w:rsidRDefault="0095666A" w:rsidP="0095666A"/>
    <w:p w14:paraId="58639047" w14:textId="77777777" w:rsidR="0095666A" w:rsidRDefault="0095666A" w:rsidP="0095666A">
      <w:pPr>
        <w:rPr>
          <w:b/>
          <w:bCs/>
          <w:sz w:val="24"/>
          <w:szCs w:val="24"/>
        </w:rPr>
      </w:pPr>
      <w:r w:rsidRPr="005D0213">
        <w:rPr>
          <w:b/>
          <w:bCs/>
          <w:sz w:val="24"/>
          <w:szCs w:val="24"/>
        </w:rPr>
        <w:t>Data Flow</w:t>
      </w:r>
    </w:p>
    <w:p w14:paraId="7EA2C829" w14:textId="77777777" w:rsidR="0095666A" w:rsidRDefault="0095666A" w:rsidP="0095666A">
      <w:pPr>
        <w:rPr>
          <w:b/>
          <w:bCs/>
        </w:rPr>
      </w:pPr>
    </w:p>
    <w:p w14:paraId="45E5BAF7" w14:textId="77777777" w:rsidR="0095666A" w:rsidRPr="005D0213" w:rsidRDefault="0095666A" w:rsidP="0095666A">
      <w:pPr>
        <w:rPr>
          <w:u w:val="single"/>
        </w:rPr>
      </w:pPr>
      <w:r w:rsidRPr="005D0213">
        <w:rPr>
          <w:u w:val="single"/>
        </w:rPr>
        <w:t>Sections</w:t>
      </w:r>
    </w:p>
    <w:p w14:paraId="19426921" w14:textId="77777777" w:rsidR="0095666A" w:rsidRDefault="0095666A" w:rsidP="0095666A">
      <w:r>
        <w:t xml:space="preserve">1. </w:t>
      </w:r>
      <w:r w:rsidRPr="005D0213">
        <w:t>Movies summary</w:t>
      </w:r>
    </w:p>
    <w:p w14:paraId="23C7D0D6" w14:textId="77777777" w:rsidR="0095666A" w:rsidRDefault="0095666A" w:rsidP="0095666A">
      <w:r>
        <w:t xml:space="preserve">2. </w:t>
      </w:r>
      <w:r w:rsidRPr="005D0213">
        <w:t>Characters</w:t>
      </w:r>
    </w:p>
    <w:p w14:paraId="43A35DE9" w14:textId="77777777" w:rsidR="0095666A" w:rsidRDefault="0095666A" w:rsidP="0095666A">
      <w:r>
        <w:t xml:space="preserve">3. </w:t>
      </w:r>
      <w:r w:rsidRPr="005D0213">
        <w:t>Ships</w:t>
      </w:r>
    </w:p>
    <w:p w14:paraId="6D568803" w14:textId="77777777" w:rsidR="0095666A" w:rsidRDefault="0095666A" w:rsidP="0095666A">
      <w:r>
        <w:t xml:space="preserve">4. </w:t>
      </w:r>
      <w:r w:rsidRPr="005D0213">
        <w:t>Planets</w:t>
      </w:r>
    </w:p>
    <w:p w14:paraId="2BACC929" w14:textId="77777777" w:rsidR="0095666A" w:rsidRDefault="0095666A" w:rsidP="0095666A">
      <w:r>
        <w:t xml:space="preserve">5. </w:t>
      </w:r>
      <w:r w:rsidRPr="005D0213">
        <w:t>the force</w:t>
      </w:r>
    </w:p>
    <w:p w14:paraId="1EADFD4B" w14:textId="77777777" w:rsidR="0095666A" w:rsidRDefault="0095666A" w:rsidP="0095666A">
      <w:r>
        <w:t xml:space="preserve">6. </w:t>
      </w:r>
      <w:r w:rsidRPr="005D0213">
        <w:t>Jedi</w:t>
      </w:r>
    </w:p>
    <w:p w14:paraId="13DAE018" w14:textId="77777777" w:rsidR="0095666A" w:rsidRDefault="0095666A" w:rsidP="0095666A">
      <w:r>
        <w:t xml:space="preserve">7. </w:t>
      </w:r>
      <w:r w:rsidRPr="005D0213">
        <w:t>Sith</w:t>
      </w:r>
    </w:p>
    <w:p w14:paraId="4ED3B4E3" w14:textId="77777777" w:rsidR="0095666A" w:rsidRDefault="0095666A" w:rsidP="0095666A">
      <w:r>
        <w:t xml:space="preserve">8. </w:t>
      </w:r>
      <w:r w:rsidRPr="005D0213">
        <w:t>Alien Races</w:t>
      </w:r>
    </w:p>
    <w:p w14:paraId="5F5DE207" w14:textId="77777777" w:rsidR="00930309" w:rsidRDefault="00930309" w:rsidP="0095666A"/>
    <w:p w14:paraId="52548DCD" w14:textId="366D7E37" w:rsidR="00930309" w:rsidRDefault="00930309" w:rsidP="0095666A">
      <w:r>
        <w:rPr>
          <w:noProof/>
        </w:rPr>
        <w:drawing>
          <wp:inline distT="0" distB="0" distL="0" distR="0" wp14:anchorId="218FE191" wp14:editId="4815622F">
            <wp:extent cx="5400040" cy="1676400"/>
            <wp:effectExtent l="0" t="0" r="0" b="0"/>
            <wp:docPr id="126058605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86058" name="Graphic 1260586058"/>
                    <pic:cNvPicPr/>
                  </pic:nvPicPr>
                  <pic:blipFill rotWithShape="1">
                    <a:blip r:embed="rId40">
                      <a:extLst>
                        <a:ext uri="{96DAC541-7B7A-43D3-8B79-37D633B846F1}">
                          <asvg:svgBlip xmlns:asvg="http://schemas.microsoft.com/office/drawing/2016/SVG/main" r:embed="rId41"/>
                        </a:ext>
                      </a:extLst>
                    </a:blip>
                    <a:srcRect l="353" t="15677" r="-353" b="29139"/>
                    <a:stretch/>
                  </pic:blipFill>
                  <pic:spPr bwMode="auto">
                    <a:xfrm>
                      <a:off x="0" y="0"/>
                      <a:ext cx="5400040" cy="1676400"/>
                    </a:xfrm>
                    <a:prstGeom prst="rect">
                      <a:avLst/>
                    </a:prstGeom>
                    <a:ln>
                      <a:noFill/>
                    </a:ln>
                    <a:extLst>
                      <a:ext uri="{53640926-AAD7-44D8-BBD7-CCE9431645EC}">
                        <a14:shadowObscured xmlns:a14="http://schemas.microsoft.com/office/drawing/2010/main"/>
                      </a:ext>
                    </a:extLst>
                  </pic:spPr>
                </pic:pic>
              </a:graphicData>
            </a:graphic>
          </wp:inline>
        </w:drawing>
      </w:r>
    </w:p>
    <w:p w14:paraId="1ACC3ECE" w14:textId="77777777" w:rsidR="00151565" w:rsidRDefault="00151565" w:rsidP="00930309"/>
    <w:p w14:paraId="463135E6" w14:textId="35911B2C" w:rsidR="00930309" w:rsidRPr="001D31B5" w:rsidRDefault="00930309" w:rsidP="00930309">
      <w:pPr>
        <w:rPr>
          <w:b/>
          <w:bCs/>
          <w:sz w:val="24"/>
          <w:szCs w:val="24"/>
        </w:rPr>
      </w:pPr>
      <w:r w:rsidRPr="001D31B5">
        <w:rPr>
          <w:b/>
          <w:bCs/>
          <w:sz w:val="24"/>
          <w:szCs w:val="24"/>
        </w:rPr>
        <w:lastRenderedPageBreak/>
        <w:t>Functions</w:t>
      </w:r>
    </w:p>
    <w:p w14:paraId="7D02B3AD" w14:textId="30840268" w:rsidR="00F37AA7" w:rsidRDefault="00F37AA7" w:rsidP="00F37AA7"/>
    <w:p w14:paraId="3549AA82" w14:textId="1867EBAC" w:rsidR="00930309" w:rsidRDefault="00930309" w:rsidP="00F37AA7">
      <w:proofErr w:type="spellStart"/>
      <w:r>
        <w:t>functions.php</w:t>
      </w:r>
      <w:proofErr w:type="spellEnd"/>
    </w:p>
    <w:p w14:paraId="695A0E73" w14:textId="137FEF76" w:rsidR="00930309" w:rsidRDefault="00930309" w:rsidP="00F37AA7">
      <w:r>
        <w:rPr>
          <w:noProof/>
        </w:rPr>
        <w:drawing>
          <wp:inline distT="0" distB="0" distL="0" distR="0" wp14:anchorId="2E122F93" wp14:editId="486BF1F2">
            <wp:extent cx="5400040" cy="1416685"/>
            <wp:effectExtent l="0" t="0" r="0" b="0"/>
            <wp:docPr id="876816031"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6031" name="Picture 19" descr="A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0040" cy="1416685"/>
                    </a:xfrm>
                    <a:prstGeom prst="rect">
                      <a:avLst/>
                    </a:prstGeom>
                  </pic:spPr>
                </pic:pic>
              </a:graphicData>
            </a:graphic>
          </wp:inline>
        </w:drawing>
      </w:r>
    </w:p>
    <w:p w14:paraId="24277256" w14:textId="77777777" w:rsidR="00930309" w:rsidRDefault="00930309" w:rsidP="00F37AA7"/>
    <w:p w14:paraId="20D11EA9" w14:textId="004131C8" w:rsidR="00930309" w:rsidRDefault="00930309" w:rsidP="00F37AA7">
      <w:proofErr w:type="spellStart"/>
      <w:r>
        <w:t>ships.php</w:t>
      </w:r>
      <w:proofErr w:type="spellEnd"/>
    </w:p>
    <w:p w14:paraId="2A18AC11" w14:textId="50BA29E9" w:rsidR="00930309" w:rsidRDefault="00930309" w:rsidP="00F37AA7">
      <w:r>
        <w:rPr>
          <w:noProof/>
        </w:rPr>
        <w:drawing>
          <wp:inline distT="0" distB="0" distL="0" distR="0" wp14:anchorId="10E6A810" wp14:editId="7D88B2D3">
            <wp:extent cx="4239217" cy="733527"/>
            <wp:effectExtent l="0" t="0" r="9525" b="9525"/>
            <wp:docPr id="590839839" name="Picture 20"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839" name="Picture 20" descr="A black background with blue and yellow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39217" cy="733527"/>
                    </a:xfrm>
                    <a:prstGeom prst="rect">
                      <a:avLst/>
                    </a:prstGeom>
                  </pic:spPr>
                </pic:pic>
              </a:graphicData>
            </a:graphic>
          </wp:inline>
        </w:drawing>
      </w:r>
    </w:p>
    <w:p w14:paraId="3190E95F" w14:textId="77777777" w:rsidR="00930309" w:rsidRDefault="00930309" w:rsidP="00F37AA7"/>
    <w:p w14:paraId="070F0E7F" w14:textId="77777777" w:rsidR="00151565" w:rsidRDefault="00151565" w:rsidP="00F37AA7"/>
    <w:p w14:paraId="481368FF" w14:textId="77777777" w:rsidR="00151565" w:rsidRDefault="00151565" w:rsidP="00F37AA7"/>
    <w:p w14:paraId="14DF88AF" w14:textId="77777777" w:rsidR="00151565" w:rsidRDefault="00151565" w:rsidP="00F37AA7"/>
    <w:p w14:paraId="23C05496" w14:textId="77777777" w:rsidR="00151565" w:rsidRDefault="00151565" w:rsidP="00F37AA7"/>
    <w:p w14:paraId="6BCFC736" w14:textId="77777777" w:rsidR="00151565" w:rsidRDefault="00151565" w:rsidP="00F37AA7"/>
    <w:p w14:paraId="169337F4" w14:textId="77777777" w:rsidR="00151565" w:rsidRDefault="00151565" w:rsidP="00F37AA7"/>
    <w:p w14:paraId="4259645E" w14:textId="77777777" w:rsidR="00151565" w:rsidRDefault="00151565" w:rsidP="00F37AA7"/>
    <w:p w14:paraId="25344133" w14:textId="77777777" w:rsidR="00151565" w:rsidRDefault="00151565" w:rsidP="00F37AA7"/>
    <w:p w14:paraId="4042B080" w14:textId="77777777" w:rsidR="00151565" w:rsidRDefault="00151565" w:rsidP="00F37AA7"/>
    <w:p w14:paraId="36A37A01" w14:textId="77777777" w:rsidR="00151565" w:rsidRDefault="00151565" w:rsidP="00F37AA7"/>
    <w:p w14:paraId="77C7C2C1" w14:textId="77777777" w:rsidR="00151565" w:rsidRDefault="00151565" w:rsidP="00F37AA7"/>
    <w:p w14:paraId="73032A7C" w14:textId="77777777" w:rsidR="00151565" w:rsidRDefault="00151565" w:rsidP="00F37AA7"/>
    <w:p w14:paraId="1E2BAF96" w14:textId="77777777" w:rsidR="00151565" w:rsidRDefault="00151565" w:rsidP="00F37AA7"/>
    <w:p w14:paraId="30A56196" w14:textId="77777777" w:rsidR="00151565" w:rsidRDefault="00151565" w:rsidP="00F37AA7"/>
    <w:p w14:paraId="5DD7A751" w14:textId="77777777" w:rsidR="00151565" w:rsidRDefault="00151565" w:rsidP="00F37AA7"/>
    <w:p w14:paraId="2AB9F7CF" w14:textId="77777777" w:rsidR="00151565" w:rsidRDefault="00151565" w:rsidP="00F37AA7"/>
    <w:p w14:paraId="7C9E13EA" w14:textId="77777777" w:rsidR="00151565" w:rsidRDefault="00151565" w:rsidP="00F37AA7"/>
    <w:p w14:paraId="01DA7975" w14:textId="542EEDBC" w:rsidR="00DC3BFA" w:rsidRDefault="00DC3BFA" w:rsidP="00DC3BFA">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8" w:name="_Toc184781621"/>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PUBLIC SIDE –</w:t>
      </w:r>
      <w:r>
        <w:rPr>
          <w:rFonts w:cs="Arial"/>
        </w:rPr>
        <w:t xml:space="preserve"> </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SORT DATA BY A-Z</w:t>
      </w:r>
      <w:bookmarkEnd w:id="8"/>
    </w:p>
    <w:p w14:paraId="564C2BEA" w14:textId="77777777" w:rsidR="00151565" w:rsidRDefault="00151565" w:rsidP="00F37AA7"/>
    <w:p w14:paraId="36C20037" w14:textId="77777777" w:rsidR="00930309" w:rsidRDefault="00930309" w:rsidP="00F37AA7"/>
    <w:p w14:paraId="6E625086" w14:textId="38F4788A" w:rsidR="00DC3BFA" w:rsidRDefault="00DC3BFA" w:rsidP="00DC3BFA">
      <w:r>
        <w:t xml:space="preserve">The users he will have the capability to sort records by ascending order in each section. This example will be made with the </w:t>
      </w:r>
      <w:r w:rsidRPr="00EA6ECF">
        <w:rPr>
          <w:b/>
          <w:bCs/>
        </w:rPr>
        <w:t>ships section</w:t>
      </w:r>
      <w:r>
        <w:t xml:space="preserve"> (number 3). </w:t>
      </w:r>
    </w:p>
    <w:p w14:paraId="4CB82661" w14:textId="77777777" w:rsidR="00DC3BFA" w:rsidRDefault="00DC3BFA" w:rsidP="00DC3BFA">
      <w:pPr>
        <w:rPr>
          <w:i/>
          <w:iCs/>
        </w:rPr>
      </w:pPr>
      <w:r w:rsidRPr="00EA6ECF">
        <w:rPr>
          <w:i/>
          <w:iCs/>
        </w:rPr>
        <w:t>All sections will have the same data flow and behaviour</w:t>
      </w:r>
      <w:r>
        <w:rPr>
          <w:i/>
          <w:iCs/>
        </w:rPr>
        <w:t>.</w:t>
      </w:r>
    </w:p>
    <w:p w14:paraId="61AD7117" w14:textId="77777777" w:rsidR="00F37AA7" w:rsidRDefault="00F37AA7"/>
    <w:p w14:paraId="5BB6F656" w14:textId="77777777" w:rsidR="00DC3BFA" w:rsidRDefault="00DC3BFA" w:rsidP="00DC3BFA">
      <w:pPr>
        <w:rPr>
          <w:b/>
          <w:bCs/>
          <w:sz w:val="24"/>
          <w:szCs w:val="24"/>
        </w:rPr>
      </w:pPr>
      <w:r w:rsidRPr="005D0213">
        <w:rPr>
          <w:b/>
          <w:bCs/>
          <w:sz w:val="24"/>
          <w:szCs w:val="24"/>
        </w:rPr>
        <w:t>Data Flow</w:t>
      </w:r>
    </w:p>
    <w:p w14:paraId="151518FC" w14:textId="77777777" w:rsidR="00DC3BFA" w:rsidRDefault="00DC3BFA" w:rsidP="00DC3BFA">
      <w:pPr>
        <w:rPr>
          <w:b/>
          <w:bCs/>
        </w:rPr>
      </w:pPr>
    </w:p>
    <w:p w14:paraId="656C49EB" w14:textId="77777777" w:rsidR="00DC3BFA" w:rsidRPr="005D0213" w:rsidRDefault="00DC3BFA" w:rsidP="00DC3BFA">
      <w:pPr>
        <w:rPr>
          <w:u w:val="single"/>
        </w:rPr>
      </w:pPr>
      <w:r w:rsidRPr="005D0213">
        <w:rPr>
          <w:u w:val="single"/>
        </w:rPr>
        <w:t>Sections</w:t>
      </w:r>
    </w:p>
    <w:p w14:paraId="065CBC6D" w14:textId="77777777" w:rsidR="00DC3BFA" w:rsidRDefault="00DC3BFA" w:rsidP="00DC3BFA">
      <w:r>
        <w:t xml:space="preserve">1. </w:t>
      </w:r>
      <w:r w:rsidRPr="005D0213">
        <w:t>Movies summary</w:t>
      </w:r>
    </w:p>
    <w:p w14:paraId="2EB56556" w14:textId="77777777" w:rsidR="00DC3BFA" w:rsidRDefault="00DC3BFA" w:rsidP="00DC3BFA">
      <w:r>
        <w:t xml:space="preserve">2. </w:t>
      </w:r>
      <w:r w:rsidRPr="005D0213">
        <w:t>Characters</w:t>
      </w:r>
    </w:p>
    <w:p w14:paraId="7FFD4F82" w14:textId="77777777" w:rsidR="00DC3BFA" w:rsidRDefault="00DC3BFA" w:rsidP="00DC3BFA">
      <w:r>
        <w:t xml:space="preserve">3. </w:t>
      </w:r>
      <w:r w:rsidRPr="005D0213">
        <w:t>Ships</w:t>
      </w:r>
    </w:p>
    <w:p w14:paraId="33E02211" w14:textId="77777777" w:rsidR="00DC3BFA" w:rsidRDefault="00DC3BFA" w:rsidP="00DC3BFA">
      <w:r>
        <w:t xml:space="preserve">4. </w:t>
      </w:r>
      <w:r w:rsidRPr="005D0213">
        <w:t>Planets</w:t>
      </w:r>
    </w:p>
    <w:p w14:paraId="3887B91F" w14:textId="77777777" w:rsidR="00DC3BFA" w:rsidRDefault="00DC3BFA" w:rsidP="00DC3BFA">
      <w:r>
        <w:t xml:space="preserve">5. </w:t>
      </w:r>
      <w:r w:rsidRPr="005D0213">
        <w:t>the force</w:t>
      </w:r>
    </w:p>
    <w:p w14:paraId="49D5B706" w14:textId="77777777" w:rsidR="00DC3BFA" w:rsidRDefault="00DC3BFA" w:rsidP="00DC3BFA">
      <w:r>
        <w:t xml:space="preserve">6. </w:t>
      </w:r>
      <w:r w:rsidRPr="005D0213">
        <w:t>Jedi</w:t>
      </w:r>
    </w:p>
    <w:p w14:paraId="26DB3613" w14:textId="77777777" w:rsidR="00DC3BFA" w:rsidRDefault="00DC3BFA" w:rsidP="00DC3BFA">
      <w:r>
        <w:t xml:space="preserve">7. </w:t>
      </w:r>
      <w:r w:rsidRPr="005D0213">
        <w:t>Sith</w:t>
      </w:r>
    </w:p>
    <w:p w14:paraId="3AD49DB5" w14:textId="0596D1C2" w:rsidR="00DC3BFA" w:rsidRDefault="00DC3BFA" w:rsidP="00DC3BFA">
      <w:r>
        <w:t xml:space="preserve">8. </w:t>
      </w:r>
      <w:r w:rsidRPr="005D0213">
        <w:t>Alien Races</w:t>
      </w:r>
    </w:p>
    <w:p w14:paraId="1B33C658" w14:textId="5CD37849" w:rsidR="00C14155" w:rsidRDefault="00C14155" w:rsidP="00DC3BFA">
      <w:r>
        <w:rPr>
          <w:noProof/>
        </w:rPr>
        <w:drawing>
          <wp:inline distT="0" distB="0" distL="0" distR="0" wp14:anchorId="37BA7C0F" wp14:editId="56BC7CF2">
            <wp:extent cx="5400040" cy="3037840"/>
            <wp:effectExtent l="0" t="0" r="0" b="0"/>
            <wp:docPr id="1326699430"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9430" name="Graphic 1326699430"/>
                    <pic:cNvPicPr/>
                  </pic:nvPicPr>
                  <pic:blipFill>
                    <a:blip r:embed="rId44">
                      <a:extLst>
                        <a:ext uri="{96DAC541-7B7A-43D3-8B79-37D633B846F1}">
                          <asvg:svgBlip xmlns:asvg="http://schemas.microsoft.com/office/drawing/2016/SVG/main" r:embed="rId45"/>
                        </a:ext>
                      </a:extLst>
                    </a:blip>
                    <a:stretch>
                      <a:fillRect/>
                    </a:stretch>
                  </pic:blipFill>
                  <pic:spPr>
                    <a:xfrm>
                      <a:off x="0" y="0"/>
                      <a:ext cx="5400040" cy="3037840"/>
                    </a:xfrm>
                    <a:prstGeom prst="rect">
                      <a:avLst/>
                    </a:prstGeom>
                  </pic:spPr>
                </pic:pic>
              </a:graphicData>
            </a:graphic>
          </wp:inline>
        </w:drawing>
      </w:r>
    </w:p>
    <w:p w14:paraId="73213339" w14:textId="1773D47E" w:rsidR="00DC3BFA" w:rsidRDefault="00DC3BFA"/>
    <w:p w14:paraId="0E4B3021" w14:textId="77777777" w:rsidR="00DC3BFA" w:rsidRDefault="00DC3BFA"/>
    <w:p w14:paraId="4A548934" w14:textId="28205C9E" w:rsidR="006F7C98" w:rsidRDefault="00DC3BFA" w:rsidP="00DC3BFA">
      <w:pPr>
        <w:rPr>
          <w:b/>
          <w:bCs/>
          <w:sz w:val="24"/>
          <w:szCs w:val="24"/>
        </w:rPr>
      </w:pPr>
      <w:r w:rsidRPr="001D31B5">
        <w:rPr>
          <w:b/>
          <w:bCs/>
          <w:sz w:val="24"/>
          <w:szCs w:val="24"/>
        </w:rPr>
        <w:lastRenderedPageBreak/>
        <w:t>Functions</w:t>
      </w:r>
      <w:r>
        <w:rPr>
          <w:b/>
          <w:bCs/>
          <w:sz w:val="24"/>
          <w:szCs w:val="24"/>
        </w:rPr>
        <w:t>:</w:t>
      </w:r>
    </w:p>
    <w:p w14:paraId="6CB93CD4" w14:textId="77777777" w:rsidR="006F7C98" w:rsidRDefault="006F7C98" w:rsidP="00DC3BFA">
      <w:pPr>
        <w:rPr>
          <w:b/>
          <w:bCs/>
          <w:sz w:val="24"/>
          <w:szCs w:val="24"/>
        </w:rPr>
      </w:pPr>
    </w:p>
    <w:p w14:paraId="6080385D" w14:textId="11DCA678" w:rsidR="00DC3BFA" w:rsidRPr="006F7C98" w:rsidRDefault="006F7C98" w:rsidP="00DC3BFA">
      <w:proofErr w:type="spellStart"/>
      <w:r>
        <w:t>functions.php</w:t>
      </w:r>
      <w:proofErr w:type="spellEnd"/>
    </w:p>
    <w:p w14:paraId="28659300" w14:textId="26858954" w:rsidR="00DC3BFA" w:rsidRPr="001D31B5" w:rsidRDefault="001A4116" w:rsidP="00DC3BFA">
      <w:pPr>
        <w:rPr>
          <w:b/>
          <w:bCs/>
          <w:sz w:val="24"/>
          <w:szCs w:val="24"/>
        </w:rPr>
      </w:pPr>
      <w:r>
        <w:rPr>
          <w:b/>
          <w:bCs/>
          <w:noProof/>
          <w:sz w:val="24"/>
          <w:szCs w:val="24"/>
        </w:rPr>
        <w:drawing>
          <wp:inline distT="0" distB="0" distL="0" distR="0" wp14:anchorId="6BF23308" wp14:editId="6545F529">
            <wp:extent cx="5400040" cy="1673860"/>
            <wp:effectExtent l="0" t="0" r="0" b="2540"/>
            <wp:docPr id="1715835557"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5557" name="Picture 23" descr="A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00040" cy="1673860"/>
                    </a:xfrm>
                    <a:prstGeom prst="rect">
                      <a:avLst/>
                    </a:prstGeom>
                  </pic:spPr>
                </pic:pic>
              </a:graphicData>
            </a:graphic>
          </wp:inline>
        </w:drawing>
      </w:r>
    </w:p>
    <w:p w14:paraId="18FFF91B" w14:textId="443CCA1A" w:rsidR="00DC3BFA" w:rsidRDefault="00DC3BFA"/>
    <w:p w14:paraId="3069CE25" w14:textId="52C98157" w:rsidR="001A4116" w:rsidRDefault="001A4116" w:rsidP="001A4116">
      <w:proofErr w:type="spellStart"/>
      <w:r>
        <w:t>shipsSortedA-Z.php</w:t>
      </w:r>
      <w:proofErr w:type="spellEnd"/>
    </w:p>
    <w:p w14:paraId="1FCDACC5" w14:textId="76F230D4" w:rsidR="001A4116" w:rsidRDefault="00C14155">
      <w:r>
        <w:rPr>
          <w:noProof/>
        </w:rPr>
        <w:drawing>
          <wp:inline distT="0" distB="0" distL="0" distR="0" wp14:anchorId="44481FF0" wp14:editId="3488F7CA">
            <wp:extent cx="5210902" cy="685896"/>
            <wp:effectExtent l="0" t="0" r="0" b="0"/>
            <wp:docPr id="1718761704" name="Picture 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61704" name="Picture 28"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10902" cy="685896"/>
                    </a:xfrm>
                    <a:prstGeom prst="rect">
                      <a:avLst/>
                    </a:prstGeom>
                  </pic:spPr>
                </pic:pic>
              </a:graphicData>
            </a:graphic>
          </wp:inline>
        </w:drawing>
      </w:r>
    </w:p>
    <w:p w14:paraId="0FE05E75" w14:textId="77777777" w:rsidR="00C14155" w:rsidRDefault="00C14155"/>
    <w:p w14:paraId="3242F78D" w14:textId="77777777" w:rsidR="00C14155" w:rsidRDefault="00C14155"/>
    <w:p w14:paraId="324D6D57" w14:textId="77777777" w:rsidR="00C14155" w:rsidRDefault="00C14155"/>
    <w:p w14:paraId="420006B0" w14:textId="77777777" w:rsidR="00C14155" w:rsidRDefault="00C14155"/>
    <w:p w14:paraId="1A75B8ED" w14:textId="77777777" w:rsidR="00C14155" w:rsidRDefault="00C14155"/>
    <w:p w14:paraId="1C949AE0" w14:textId="77777777" w:rsidR="00C14155" w:rsidRDefault="00C14155"/>
    <w:p w14:paraId="697B0C70" w14:textId="77777777" w:rsidR="00C14155" w:rsidRDefault="00C14155"/>
    <w:p w14:paraId="7AD916A6" w14:textId="77777777" w:rsidR="00C14155" w:rsidRDefault="00C14155"/>
    <w:p w14:paraId="38F8A863" w14:textId="77777777" w:rsidR="00C14155" w:rsidRDefault="00C14155"/>
    <w:p w14:paraId="37EB2656" w14:textId="77777777" w:rsidR="00C14155" w:rsidRDefault="00C14155"/>
    <w:p w14:paraId="20604ABD" w14:textId="77777777" w:rsidR="00C14155" w:rsidRDefault="00C14155"/>
    <w:p w14:paraId="47DFDAF9" w14:textId="77777777" w:rsidR="00C14155" w:rsidRDefault="00C14155"/>
    <w:p w14:paraId="480AD83A" w14:textId="77777777" w:rsidR="00C14155" w:rsidRDefault="00C14155"/>
    <w:p w14:paraId="612C5747" w14:textId="77777777" w:rsidR="00C14155" w:rsidRDefault="00C14155"/>
    <w:p w14:paraId="617782D0" w14:textId="77777777" w:rsidR="00C14155" w:rsidRDefault="00C14155"/>
    <w:p w14:paraId="461C7C42" w14:textId="77777777" w:rsidR="00C14155" w:rsidRDefault="00C14155"/>
    <w:p w14:paraId="69D66F10" w14:textId="77777777" w:rsidR="00C14155" w:rsidRDefault="00C14155"/>
    <w:p w14:paraId="7569E5E0" w14:textId="5EB9CDD3" w:rsidR="00C14155" w:rsidRDefault="00C14155" w:rsidP="00C14155">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9" w:name="_Toc184781622"/>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PUBLIC SIDE –</w:t>
      </w:r>
      <w:r>
        <w:rPr>
          <w:rFonts w:cs="Arial"/>
        </w:rPr>
        <w:t xml:space="preserve"> </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 xml:space="preserve">SORT DATA BY </w:t>
      </w:r>
      <w:r w:rsidR="006F7C98">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Z</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w:t>
      </w:r>
      <w:r w:rsidR="006F7C98">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A</w:t>
      </w:r>
      <w:bookmarkEnd w:id="9"/>
    </w:p>
    <w:p w14:paraId="7AA4BE3A" w14:textId="77777777" w:rsidR="00C14155" w:rsidRDefault="00C14155" w:rsidP="00C14155"/>
    <w:p w14:paraId="1D22C104" w14:textId="77777777" w:rsidR="00C14155" w:rsidRDefault="00C14155" w:rsidP="00C14155"/>
    <w:p w14:paraId="5953795D" w14:textId="79FA6F2D" w:rsidR="00C14155" w:rsidRDefault="00C14155" w:rsidP="00C14155">
      <w:r>
        <w:t xml:space="preserve">The users he will have the capability to sort records by descending order in each section. This example will be made with the </w:t>
      </w:r>
      <w:r w:rsidRPr="00EA6ECF">
        <w:rPr>
          <w:b/>
          <w:bCs/>
        </w:rPr>
        <w:t>ships section</w:t>
      </w:r>
      <w:r>
        <w:t xml:space="preserve"> (number 3). </w:t>
      </w:r>
    </w:p>
    <w:p w14:paraId="7263C67D" w14:textId="77777777" w:rsidR="00C14155" w:rsidRDefault="00C14155" w:rsidP="00C14155">
      <w:pPr>
        <w:rPr>
          <w:i/>
          <w:iCs/>
        </w:rPr>
      </w:pPr>
      <w:r w:rsidRPr="00EA6ECF">
        <w:rPr>
          <w:i/>
          <w:iCs/>
        </w:rPr>
        <w:t>All sections will have the same data flow and behaviour</w:t>
      </w:r>
      <w:r>
        <w:rPr>
          <w:i/>
          <w:iCs/>
        </w:rPr>
        <w:t>.</w:t>
      </w:r>
    </w:p>
    <w:p w14:paraId="78C2A437" w14:textId="77777777" w:rsidR="00C14155" w:rsidRDefault="00C14155" w:rsidP="00C14155"/>
    <w:p w14:paraId="5E22C718" w14:textId="77777777" w:rsidR="00C14155" w:rsidRDefault="00C14155" w:rsidP="00C14155">
      <w:pPr>
        <w:rPr>
          <w:b/>
          <w:bCs/>
          <w:sz w:val="24"/>
          <w:szCs w:val="24"/>
        </w:rPr>
      </w:pPr>
      <w:r w:rsidRPr="005D0213">
        <w:rPr>
          <w:b/>
          <w:bCs/>
          <w:sz w:val="24"/>
          <w:szCs w:val="24"/>
        </w:rPr>
        <w:t>Data Flow</w:t>
      </w:r>
    </w:p>
    <w:p w14:paraId="773CB9F5" w14:textId="77777777" w:rsidR="00C14155" w:rsidRDefault="00C14155" w:rsidP="00C14155">
      <w:pPr>
        <w:rPr>
          <w:b/>
          <w:bCs/>
        </w:rPr>
      </w:pPr>
    </w:p>
    <w:p w14:paraId="6FB6EED3" w14:textId="77777777" w:rsidR="00C14155" w:rsidRPr="005D0213" w:rsidRDefault="00C14155" w:rsidP="00C14155">
      <w:pPr>
        <w:rPr>
          <w:u w:val="single"/>
        </w:rPr>
      </w:pPr>
      <w:r w:rsidRPr="005D0213">
        <w:rPr>
          <w:u w:val="single"/>
        </w:rPr>
        <w:t>Sections</w:t>
      </w:r>
    </w:p>
    <w:p w14:paraId="57F51A8C" w14:textId="77777777" w:rsidR="00C14155" w:rsidRDefault="00C14155" w:rsidP="00C14155">
      <w:r>
        <w:t xml:space="preserve">1. </w:t>
      </w:r>
      <w:r w:rsidRPr="005D0213">
        <w:t>Movies summary</w:t>
      </w:r>
    </w:p>
    <w:p w14:paraId="71085D79" w14:textId="77777777" w:rsidR="00C14155" w:rsidRDefault="00C14155" w:rsidP="00C14155">
      <w:r>
        <w:t xml:space="preserve">2. </w:t>
      </w:r>
      <w:r w:rsidRPr="005D0213">
        <w:t>Characters</w:t>
      </w:r>
    </w:p>
    <w:p w14:paraId="68F6EB62" w14:textId="77777777" w:rsidR="00C14155" w:rsidRDefault="00C14155" w:rsidP="00C14155">
      <w:r>
        <w:t xml:space="preserve">3. </w:t>
      </w:r>
      <w:r w:rsidRPr="005D0213">
        <w:t>Ships</w:t>
      </w:r>
    </w:p>
    <w:p w14:paraId="63B0F554" w14:textId="77777777" w:rsidR="00C14155" w:rsidRDefault="00C14155" w:rsidP="00C14155">
      <w:r>
        <w:t xml:space="preserve">4. </w:t>
      </w:r>
      <w:r w:rsidRPr="005D0213">
        <w:t>Planets</w:t>
      </w:r>
    </w:p>
    <w:p w14:paraId="16C0727B" w14:textId="77777777" w:rsidR="00C14155" w:rsidRDefault="00C14155" w:rsidP="00C14155">
      <w:r>
        <w:t xml:space="preserve">5. </w:t>
      </w:r>
      <w:r w:rsidRPr="005D0213">
        <w:t>the force</w:t>
      </w:r>
    </w:p>
    <w:p w14:paraId="6FF49FCA" w14:textId="77777777" w:rsidR="00C14155" w:rsidRDefault="00C14155" w:rsidP="00C14155">
      <w:r>
        <w:t xml:space="preserve">6. </w:t>
      </w:r>
      <w:r w:rsidRPr="005D0213">
        <w:t>Jedi</w:t>
      </w:r>
    </w:p>
    <w:p w14:paraId="16A2F0B0" w14:textId="77777777" w:rsidR="00C14155" w:rsidRDefault="00C14155" w:rsidP="00C14155">
      <w:r>
        <w:t xml:space="preserve">7. </w:t>
      </w:r>
      <w:r w:rsidRPr="005D0213">
        <w:t>Sith</w:t>
      </w:r>
    </w:p>
    <w:p w14:paraId="7F6C363E" w14:textId="23B84705" w:rsidR="00C14155" w:rsidRDefault="00C14155">
      <w:r>
        <w:t xml:space="preserve">8. </w:t>
      </w:r>
      <w:r w:rsidRPr="005D0213">
        <w:t>Alien Races</w:t>
      </w:r>
    </w:p>
    <w:p w14:paraId="259BA5D9" w14:textId="5675A9AA" w:rsidR="00C14155" w:rsidRDefault="00C14155">
      <w:r>
        <w:rPr>
          <w:noProof/>
        </w:rPr>
        <w:drawing>
          <wp:inline distT="0" distB="0" distL="0" distR="0" wp14:anchorId="7AFAD2E5" wp14:editId="750A35A1">
            <wp:extent cx="5400040" cy="3037840"/>
            <wp:effectExtent l="0" t="0" r="0" b="0"/>
            <wp:docPr id="181287258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2589" name="Graphic 1812872589"/>
                    <pic:cNvPicPr/>
                  </pic:nvPicPr>
                  <pic:blipFill>
                    <a:blip r:embed="rId48">
                      <a:extLst>
                        <a:ext uri="{96DAC541-7B7A-43D3-8B79-37D633B846F1}">
                          <asvg:svgBlip xmlns:asvg="http://schemas.microsoft.com/office/drawing/2016/SVG/main" r:embed="rId49"/>
                        </a:ext>
                      </a:extLst>
                    </a:blip>
                    <a:stretch>
                      <a:fillRect/>
                    </a:stretch>
                  </pic:blipFill>
                  <pic:spPr>
                    <a:xfrm>
                      <a:off x="0" y="0"/>
                      <a:ext cx="5400040" cy="3037840"/>
                    </a:xfrm>
                    <a:prstGeom prst="rect">
                      <a:avLst/>
                    </a:prstGeom>
                  </pic:spPr>
                </pic:pic>
              </a:graphicData>
            </a:graphic>
          </wp:inline>
        </w:drawing>
      </w:r>
    </w:p>
    <w:p w14:paraId="0039CA25" w14:textId="77777777" w:rsidR="00C14155" w:rsidRDefault="00C14155"/>
    <w:p w14:paraId="34D39A0B" w14:textId="77777777" w:rsidR="00C14155" w:rsidRDefault="00C14155"/>
    <w:p w14:paraId="13F33D5E" w14:textId="77777777" w:rsidR="00C14155" w:rsidRDefault="00C14155" w:rsidP="00C14155">
      <w:pPr>
        <w:rPr>
          <w:b/>
          <w:bCs/>
          <w:sz w:val="24"/>
          <w:szCs w:val="24"/>
        </w:rPr>
      </w:pPr>
      <w:r w:rsidRPr="001D31B5">
        <w:rPr>
          <w:b/>
          <w:bCs/>
          <w:sz w:val="24"/>
          <w:szCs w:val="24"/>
        </w:rPr>
        <w:lastRenderedPageBreak/>
        <w:t>Functions</w:t>
      </w:r>
      <w:r>
        <w:rPr>
          <w:b/>
          <w:bCs/>
          <w:sz w:val="24"/>
          <w:szCs w:val="24"/>
        </w:rPr>
        <w:t>:</w:t>
      </w:r>
    </w:p>
    <w:p w14:paraId="7585FAA3" w14:textId="77777777" w:rsidR="00C14155" w:rsidRDefault="00C14155" w:rsidP="00C14155">
      <w:pPr>
        <w:rPr>
          <w:b/>
          <w:bCs/>
          <w:sz w:val="24"/>
          <w:szCs w:val="24"/>
        </w:rPr>
      </w:pPr>
    </w:p>
    <w:p w14:paraId="4A8BA4BE" w14:textId="67DA3C2D" w:rsidR="006F7C98" w:rsidRPr="006F7C98" w:rsidRDefault="006F7C98" w:rsidP="00C14155">
      <w:proofErr w:type="spellStart"/>
      <w:r>
        <w:t>f</w:t>
      </w:r>
      <w:r w:rsidRPr="006F7C98">
        <w:t>unctions.php</w:t>
      </w:r>
      <w:proofErr w:type="spellEnd"/>
    </w:p>
    <w:p w14:paraId="2FED47F6" w14:textId="01B3E481" w:rsidR="00C14155" w:rsidRPr="001D31B5" w:rsidRDefault="00C14155" w:rsidP="00C14155">
      <w:pPr>
        <w:rPr>
          <w:b/>
          <w:bCs/>
          <w:sz w:val="24"/>
          <w:szCs w:val="24"/>
        </w:rPr>
      </w:pPr>
      <w:r>
        <w:rPr>
          <w:b/>
          <w:bCs/>
          <w:noProof/>
          <w:sz w:val="24"/>
          <w:szCs w:val="24"/>
        </w:rPr>
        <w:drawing>
          <wp:inline distT="0" distB="0" distL="0" distR="0" wp14:anchorId="6D51D91D" wp14:editId="6CC7217E">
            <wp:extent cx="5400040" cy="1477010"/>
            <wp:effectExtent l="0" t="0" r="0" b="8890"/>
            <wp:docPr id="1313538500"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38500" name="Picture 30" descr="A screen 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00040" cy="1477010"/>
                    </a:xfrm>
                    <a:prstGeom prst="rect">
                      <a:avLst/>
                    </a:prstGeom>
                  </pic:spPr>
                </pic:pic>
              </a:graphicData>
            </a:graphic>
          </wp:inline>
        </w:drawing>
      </w:r>
    </w:p>
    <w:p w14:paraId="3CEE6EE0" w14:textId="77777777" w:rsidR="00C14155" w:rsidRDefault="00C14155" w:rsidP="00C14155"/>
    <w:p w14:paraId="22205E4B" w14:textId="0B3AC9B9" w:rsidR="00C14155" w:rsidRDefault="00C14155" w:rsidP="00C14155">
      <w:proofErr w:type="spellStart"/>
      <w:r>
        <w:t>shipsSorted</w:t>
      </w:r>
      <w:r w:rsidR="006F7C98">
        <w:t>Z</w:t>
      </w:r>
      <w:r>
        <w:t>-</w:t>
      </w:r>
      <w:r w:rsidR="006F7C98">
        <w:t>A</w:t>
      </w:r>
      <w:r>
        <w:t>.php</w:t>
      </w:r>
      <w:proofErr w:type="spellEnd"/>
    </w:p>
    <w:p w14:paraId="4ECE31B2" w14:textId="4725D6E0" w:rsidR="00C14155" w:rsidRDefault="00C14155" w:rsidP="00C14155">
      <w:r>
        <w:rPr>
          <w:noProof/>
        </w:rPr>
        <w:drawing>
          <wp:inline distT="0" distB="0" distL="0" distR="0" wp14:anchorId="11B11E21" wp14:editId="6D30A7E8">
            <wp:extent cx="5058481" cy="676369"/>
            <wp:effectExtent l="0" t="0" r="8890" b="9525"/>
            <wp:docPr id="1216907701" name="Picture 3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07701" name="Picture 31" descr="A black background with whit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58481" cy="676369"/>
                    </a:xfrm>
                    <a:prstGeom prst="rect">
                      <a:avLst/>
                    </a:prstGeom>
                  </pic:spPr>
                </pic:pic>
              </a:graphicData>
            </a:graphic>
          </wp:inline>
        </w:drawing>
      </w:r>
    </w:p>
    <w:p w14:paraId="57555A52" w14:textId="77777777" w:rsidR="00C14155" w:rsidRDefault="00C14155" w:rsidP="00C14155"/>
    <w:p w14:paraId="0076E1C5" w14:textId="77777777" w:rsidR="00C14155" w:rsidRDefault="00C14155" w:rsidP="00C14155"/>
    <w:p w14:paraId="6BBFFE35" w14:textId="77777777" w:rsidR="00C14155" w:rsidRDefault="00C14155" w:rsidP="00C14155"/>
    <w:p w14:paraId="2E9136E2" w14:textId="77777777" w:rsidR="00C14155" w:rsidRDefault="00C14155"/>
    <w:p w14:paraId="37F4DAD5" w14:textId="77777777" w:rsidR="006F7C98" w:rsidRDefault="006F7C98"/>
    <w:p w14:paraId="24E414EC" w14:textId="77777777" w:rsidR="006F7C98" w:rsidRDefault="006F7C98"/>
    <w:p w14:paraId="66C8A92E" w14:textId="77777777" w:rsidR="006F7C98" w:rsidRDefault="006F7C98"/>
    <w:p w14:paraId="51A24990" w14:textId="77777777" w:rsidR="006F7C98" w:rsidRDefault="006F7C98"/>
    <w:p w14:paraId="72FC680B" w14:textId="77777777" w:rsidR="006F7C98" w:rsidRDefault="006F7C98"/>
    <w:p w14:paraId="532EC139" w14:textId="77777777" w:rsidR="006F7C98" w:rsidRDefault="006F7C98"/>
    <w:p w14:paraId="753BE3A3" w14:textId="77777777" w:rsidR="006F7C98" w:rsidRDefault="006F7C98"/>
    <w:p w14:paraId="22B3EEE6" w14:textId="77777777" w:rsidR="006F7C98" w:rsidRDefault="006F7C98"/>
    <w:p w14:paraId="24211AFC" w14:textId="77777777" w:rsidR="006F7C98" w:rsidRDefault="006F7C98"/>
    <w:p w14:paraId="312D7AF8" w14:textId="77777777" w:rsidR="006F7C98" w:rsidRDefault="006F7C98"/>
    <w:p w14:paraId="1DAE8DD8" w14:textId="77777777" w:rsidR="006F7C98" w:rsidRDefault="006F7C98"/>
    <w:p w14:paraId="0D94910D" w14:textId="77777777" w:rsidR="006F7C98" w:rsidRDefault="006F7C98"/>
    <w:p w14:paraId="239B1EC1" w14:textId="77777777" w:rsidR="006F7C98" w:rsidRDefault="006F7C98"/>
    <w:p w14:paraId="0464F12B" w14:textId="77777777" w:rsidR="006F7C98" w:rsidRDefault="006F7C98"/>
    <w:p w14:paraId="23A79D6D" w14:textId="72DBE567" w:rsidR="006F7C98" w:rsidRDefault="006F7C98" w:rsidP="006F7C98">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10" w:name="_Toc184781623"/>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PUBLIC SIDE –</w:t>
      </w:r>
      <w:r>
        <w:rPr>
          <w:rFonts w:cs="Arial"/>
        </w:rPr>
        <w:t xml:space="preserve"> </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SORT DATA BY RECENTLY ADDED</w:t>
      </w:r>
      <w:bookmarkEnd w:id="10"/>
    </w:p>
    <w:p w14:paraId="26F077FF" w14:textId="77777777" w:rsidR="006F7C98" w:rsidRDefault="006F7C98" w:rsidP="006F7C98"/>
    <w:p w14:paraId="72382EB3" w14:textId="35C673CB" w:rsidR="006F7C98" w:rsidRDefault="006F7C98" w:rsidP="006F7C98">
      <w:r>
        <w:t xml:space="preserve">The users will have the capability to sort records by recently added order in each section. This example will be made with the </w:t>
      </w:r>
      <w:r w:rsidRPr="00EA6ECF">
        <w:rPr>
          <w:b/>
          <w:bCs/>
        </w:rPr>
        <w:t>ships section</w:t>
      </w:r>
      <w:r>
        <w:t xml:space="preserve"> (number 3). </w:t>
      </w:r>
    </w:p>
    <w:p w14:paraId="70648AA7" w14:textId="77777777" w:rsidR="006F7C98" w:rsidRDefault="006F7C98" w:rsidP="006F7C98">
      <w:pPr>
        <w:rPr>
          <w:i/>
          <w:iCs/>
        </w:rPr>
      </w:pPr>
      <w:r w:rsidRPr="00EA6ECF">
        <w:rPr>
          <w:i/>
          <w:iCs/>
        </w:rPr>
        <w:t>All sections will have the same data flow and behaviour</w:t>
      </w:r>
      <w:r>
        <w:rPr>
          <w:i/>
          <w:iCs/>
        </w:rPr>
        <w:t>.</w:t>
      </w:r>
    </w:p>
    <w:p w14:paraId="1127DDBE" w14:textId="77777777" w:rsidR="006F7C98" w:rsidRDefault="006F7C98" w:rsidP="006F7C98"/>
    <w:p w14:paraId="41727799" w14:textId="77777777" w:rsidR="006F7C98" w:rsidRDefault="006F7C98" w:rsidP="006F7C98">
      <w:pPr>
        <w:rPr>
          <w:b/>
          <w:bCs/>
          <w:sz w:val="24"/>
          <w:szCs w:val="24"/>
        </w:rPr>
      </w:pPr>
      <w:r w:rsidRPr="005D0213">
        <w:rPr>
          <w:b/>
          <w:bCs/>
          <w:sz w:val="24"/>
          <w:szCs w:val="24"/>
        </w:rPr>
        <w:t>Data Flow</w:t>
      </w:r>
    </w:p>
    <w:p w14:paraId="5F62FD8D" w14:textId="77777777" w:rsidR="006F7C98" w:rsidRDefault="006F7C98" w:rsidP="006F7C98">
      <w:pPr>
        <w:rPr>
          <w:b/>
          <w:bCs/>
        </w:rPr>
      </w:pPr>
    </w:p>
    <w:p w14:paraId="73A5E34F" w14:textId="77777777" w:rsidR="006F7C98" w:rsidRPr="005D0213" w:rsidRDefault="006F7C98" w:rsidP="006F7C98">
      <w:pPr>
        <w:rPr>
          <w:u w:val="single"/>
        </w:rPr>
      </w:pPr>
      <w:r w:rsidRPr="005D0213">
        <w:rPr>
          <w:u w:val="single"/>
        </w:rPr>
        <w:t>Sections</w:t>
      </w:r>
    </w:p>
    <w:p w14:paraId="3E0E4CC7" w14:textId="77777777" w:rsidR="006F7C98" w:rsidRDefault="006F7C98" w:rsidP="006F7C98">
      <w:r>
        <w:t xml:space="preserve">1. </w:t>
      </w:r>
      <w:r w:rsidRPr="005D0213">
        <w:t>Movies summary</w:t>
      </w:r>
    </w:p>
    <w:p w14:paraId="45A44A88" w14:textId="77777777" w:rsidR="006F7C98" w:rsidRDefault="006F7C98" w:rsidP="006F7C98">
      <w:r>
        <w:t xml:space="preserve">2. </w:t>
      </w:r>
      <w:r w:rsidRPr="005D0213">
        <w:t>Characters</w:t>
      </w:r>
    </w:p>
    <w:p w14:paraId="4ACC0DE2" w14:textId="77777777" w:rsidR="006F7C98" w:rsidRDefault="006F7C98" w:rsidP="006F7C98">
      <w:r>
        <w:t xml:space="preserve">3. </w:t>
      </w:r>
      <w:r w:rsidRPr="005D0213">
        <w:t>Ships</w:t>
      </w:r>
    </w:p>
    <w:p w14:paraId="113D8613" w14:textId="77777777" w:rsidR="006F7C98" w:rsidRDefault="006F7C98" w:rsidP="006F7C98">
      <w:r>
        <w:t xml:space="preserve">4. </w:t>
      </w:r>
      <w:r w:rsidRPr="005D0213">
        <w:t>Planets</w:t>
      </w:r>
    </w:p>
    <w:p w14:paraId="004D3AC2" w14:textId="77777777" w:rsidR="006F7C98" w:rsidRDefault="006F7C98" w:rsidP="006F7C98">
      <w:r>
        <w:t xml:space="preserve">5. </w:t>
      </w:r>
      <w:r w:rsidRPr="005D0213">
        <w:t>the force</w:t>
      </w:r>
    </w:p>
    <w:p w14:paraId="2DD3CC44" w14:textId="77777777" w:rsidR="006F7C98" w:rsidRDefault="006F7C98" w:rsidP="006F7C98">
      <w:r>
        <w:t xml:space="preserve">6. </w:t>
      </w:r>
      <w:r w:rsidRPr="005D0213">
        <w:t>Jedi</w:t>
      </w:r>
    </w:p>
    <w:p w14:paraId="3150117D" w14:textId="77777777" w:rsidR="006F7C98" w:rsidRDefault="006F7C98" w:rsidP="006F7C98">
      <w:r>
        <w:t xml:space="preserve">7. </w:t>
      </w:r>
      <w:r w:rsidRPr="005D0213">
        <w:t>Sith</w:t>
      </w:r>
    </w:p>
    <w:p w14:paraId="67BBC6E5" w14:textId="77777777" w:rsidR="006F7C98" w:rsidRDefault="006F7C98" w:rsidP="006F7C98">
      <w:r>
        <w:t xml:space="preserve">8. </w:t>
      </w:r>
      <w:r w:rsidRPr="005D0213">
        <w:t>Alien Races</w:t>
      </w:r>
    </w:p>
    <w:p w14:paraId="5FFA62A7" w14:textId="154669F2" w:rsidR="006F7C98" w:rsidRDefault="006F7C98">
      <w:r>
        <w:rPr>
          <w:noProof/>
        </w:rPr>
        <w:drawing>
          <wp:inline distT="0" distB="0" distL="0" distR="0" wp14:anchorId="495B27C7" wp14:editId="22C22F38">
            <wp:extent cx="5400040" cy="1962150"/>
            <wp:effectExtent l="0" t="0" r="0" b="0"/>
            <wp:docPr id="131011832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18322" name="Graphic 1310118322"/>
                    <pic:cNvPicPr/>
                  </pic:nvPicPr>
                  <pic:blipFill rotWithShape="1">
                    <a:blip r:embed="rId52">
                      <a:extLst>
                        <a:ext uri="{96DAC541-7B7A-43D3-8B79-37D633B846F1}">
                          <asvg:svgBlip xmlns:asvg="http://schemas.microsoft.com/office/drawing/2016/SVG/main" r:embed="rId53"/>
                        </a:ext>
                      </a:extLst>
                    </a:blip>
                    <a:srcRect t="9615" b="25795"/>
                    <a:stretch/>
                  </pic:blipFill>
                  <pic:spPr bwMode="auto">
                    <a:xfrm>
                      <a:off x="0" y="0"/>
                      <a:ext cx="5400040" cy="1962150"/>
                    </a:xfrm>
                    <a:prstGeom prst="rect">
                      <a:avLst/>
                    </a:prstGeom>
                    <a:ln>
                      <a:noFill/>
                    </a:ln>
                    <a:extLst>
                      <a:ext uri="{53640926-AAD7-44D8-BBD7-CCE9431645EC}">
                        <a14:shadowObscured xmlns:a14="http://schemas.microsoft.com/office/drawing/2010/main"/>
                      </a:ext>
                    </a:extLst>
                  </pic:spPr>
                </pic:pic>
              </a:graphicData>
            </a:graphic>
          </wp:inline>
        </w:drawing>
      </w:r>
    </w:p>
    <w:p w14:paraId="5C3E676F" w14:textId="77777777" w:rsidR="006F7C98" w:rsidRDefault="006F7C98"/>
    <w:p w14:paraId="4EBF458D" w14:textId="77777777" w:rsidR="003B75B9" w:rsidRDefault="003B75B9" w:rsidP="006F7C98">
      <w:pPr>
        <w:rPr>
          <w:b/>
          <w:bCs/>
          <w:sz w:val="24"/>
          <w:szCs w:val="24"/>
        </w:rPr>
      </w:pPr>
    </w:p>
    <w:p w14:paraId="07432DED" w14:textId="77777777" w:rsidR="003B75B9" w:rsidRDefault="003B75B9" w:rsidP="006F7C98">
      <w:pPr>
        <w:rPr>
          <w:b/>
          <w:bCs/>
          <w:sz w:val="24"/>
          <w:szCs w:val="24"/>
        </w:rPr>
      </w:pPr>
    </w:p>
    <w:p w14:paraId="04E770A3" w14:textId="77777777" w:rsidR="003B75B9" w:rsidRDefault="003B75B9" w:rsidP="006F7C98">
      <w:pPr>
        <w:rPr>
          <w:b/>
          <w:bCs/>
          <w:sz w:val="24"/>
          <w:szCs w:val="24"/>
        </w:rPr>
      </w:pPr>
    </w:p>
    <w:p w14:paraId="3FFC1CCB" w14:textId="77777777" w:rsidR="003B75B9" w:rsidRDefault="003B75B9" w:rsidP="006F7C98">
      <w:pPr>
        <w:rPr>
          <w:b/>
          <w:bCs/>
          <w:sz w:val="24"/>
          <w:szCs w:val="24"/>
        </w:rPr>
      </w:pPr>
    </w:p>
    <w:p w14:paraId="50320221" w14:textId="3DD8C4A1" w:rsidR="006F7C98" w:rsidRDefault="006F7C98" w:rsidP="006F7C98">
      <w:pPr>
        <w:rPr>
          <w:b/>
          <w:bCs/>
          <w:sz w:val="24"/>
          <w:szCs w:val="24"/>
        </w:rPr>
      </w:pPr>
      <w:r w:rsidRPr="001D31B5">
        <w:rPr>
          <w:b/>
          <w:bCs/>
          <w:sz w:val="24"/>
          <w:szCs w:val="24"/>
        </w:rPr>
        <w:lastRenderedPageBreak/>
        <w:t>Functions</w:t>
      </w:r>
      <w:r>
        <w:rPr>
          <w:b/>
          <w:bCs/>
          <w:sz w:val="24"/>
          <w:szCs w:val="24"/>
        </w:rPr>
        <w:t>:</w:t>
      </w:r>
    </w:p>
    <w:p w14:paraId="07C52228" w14:textId="77777777" w:rsidR="006F7C98" w:rsidRDefault="006F7C98" w:rsidP="006F7C98">
      <w:pPr>
        <w:rPr>
          <w:b/>
          <w:bCs/>
          <w:sz w:val="24"/>
          <w:szCs w:val="24"/>
        </w:rPr>
      </w:pPr>
    </w:p>
    <w:p w14:paraId="29889710" w14:textId="195F90EC" w:rsidR="006F7C98" w:rsidRPr="006F7C98" w:rsidRDefault="006F7C98" w:rsidP="006F7C98">
      <w:proofErr w:type="spellStart"/>
      <w:r>
        <w:t>f</w:t>
      </w:r>
      <w:r w:rsidRPr="006F7C98">
        <w:t>unctions.php</w:t>
      </w:r>
      <w:proofErr w:type="spellEnd"/>
    </w:p>
    <w:p w14:paraId="781809F0" w14:textId="68BDD44C" w:rsidR="006F7C98" w:rsidRPr="001D31B5" w:rsidRDefault="006F7C98" w:rsidP="006F7C98">
      <w:pPr>
        <w:rPr>
          <w:b/>
          <w:bCs/>
          <w:sz w:val="24"/>
          <w:szCs w:val="24"/>
        </w:rPr>
      </w:pPr>
      <w:r>
        <w:rPr>
          <w:b/>
          <w:bCs/>
          <w:noProof/>
          <w:sz w:val="24"/>
          <w:szCs w:val="24"/>
        </w:rPr>
        <w:drawing>
          <wp:inline distT="0" distB="0" distL="0" distR="0" wp14:anchorId="55866902" wp14:editId="24CAFF12">
            <wp:extent cx="5400040" cy="1537970"/>
            <wp:effectExtent l="0" t="0" r="0" b="5080"/>
            <wp:docPr id="914467116" name="Picture 3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67116" name="Picture 34" descr="A screen shot of a computer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00040" cy="1537970"/>
                    </a:xfrm>
                    <a:prstGeom prst="rect">
                      <a:avLst/>
                    </a:prstGeom>
                  </pic:spPr>
                </pic:pic>
              </a:graphicData>
            </a:graphic>
          </wp:inline>
        </w:drawing>
      </w:r>
    </w:p>
    <w:p w14:paraId="4D42472E" w14:textId="77777777" w:rsidR="006F7C98" w:rsidRDefault="006F7C98" w:rsidP="006F7C98"/>
    <w:p w14:paraId="7F904248" w14:textId="011F4ACC" w:rsidR="006F7C98" w:rsidRDefault="006F7C98" w:rsidP="006F7C98">
      <w:proofErr w:type="spellStart"/>
      <w:r>
        <w:t>shipsSortedRecentlyAdded.php</w:t>
      </w:r>
      <w:proofErr w:type="spellEnd"/>
    </w:p>
    <w:p w14:paraId="6237497A" w14:textId="7C482435" w:rsidR="006F7C98" w:rsidRDefault="006F7C98" w:rsidP="006F7C98">
      <w:r>
        <w:rPr>
          <w:noProof/>
        </w:rPr>
        <w:drawing>
          <wp:inline distT="0" distB="0" distL="0" distR="0" wp14:anchorId="76A1F651" wp14:editId="42959FC6">
            <wp:extent cx="5258534" cy="809738"/>
            <wp:effectExtent l="0" t="0" r="0" b="9525"/>
            <wp:docPr id="5786558"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58" name="Picture 35" descr="A black background with whit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258534" cy="809738"/>
                    </a:xfrm>
                    <a:prstGeom prst="rect">
                      <a:avLst/>
                    </a:prstGeom>
                  </pic:spPr>
                </pic:pic>
              </a:graphicData>
            </a:graphic>
          </wp:inline>
        </w:drawing>
      </w:r>
    </w:p>
    <w:p w14:paraId="6FA63B83" w14:textId="6C47EB00" w:rsidR="006F7C98" w:rsidRDefault="006F7C98" w:rsidP="006F7C98"/>
    <w:p w14:paraId="31C173D0" w14:textId="77777777" w:rsidR="006F7C98" w:rsidRDefault="006F7C98"/>
    <w:p w14:paraId="21F5AC80" w14:textId="77777777" w:rsidR="003B75B9" w:rsidRDefault="003B75B9"/>
    <w:p w14:paraId="3A33DC99" w14:textId="77777777" w:rsidR="003B75B9" w:rsidRDefault="003B75B9"/>
    <w:p w14:paraId="64D5DE68" w14:textId="77777777" w:rsidR="003B75B9" w:rsidRDefault="003B75B9"/>
    <w:p w14:paraId="63AC996D" w14:textId="77777777" w:rsidR="003B75B9" w:rsidRDefault="003B75B9"/>
    <w:p w14:paraId="23ABA603" w14:textId="77777777" w:rsidR="003B75B9" w:rsidRDefault="003B75B9"/>
    <w:p w14:paraId="7A9E10CA" w14:textId="77777777" w:rsidR="003B75B9" w:rsidRDefault="003B75B9"/>
    <w:p w14:paraId="4CBC3BFB" w14:textId="77777777" w:rsidR="003B75B9" w:rsidRDefault="003B75B9"/>
    <w:p w14:paraId="38CA8A4E" w14:textId="77777777" w:rsidR="003B75B9" w:rsidRDefault="003B75B9"/>
    <w:p w14:paraId="2D0304C7" w14:textId="77777777" w:rsidR="003B75B9" w:rsidRDefault="003B75B9"/>
    <w:p w14:paraId="5C444BD5" w14:textId="77777777" w:rsidR="003B75B9" w:rsidRDefault="003B75B9"/>
    <w:p w14:paraId="7469096C" w14:textId="77777777" w:rsidR="003B75B9" w:rsidRDefault="003B75B9"/>
    <w:p w14:paraId="725603DD" w14:textId="77777777" w:rsidR="003B75B9" w:rsidRDefault="003B75B9"/>
    <w:p w14:paraId="5442231B" w14:textId="77777777" w:rsidR="003B75B9" w:rsidRDefault="003B75B9"/>
    <w:p w14:paraId="0E559816" w14:textId="77777777" w:rsidR="003B75B9" w:rsidRDefault="003B75B9"/>
    <w:p w14:paraId="11422B7F" w14:textId="77777777" w:rsidR="003B75B9" w:rsidRDefault="003B75B9"/>
    <w:p w14:paraId="2CDAFBB9" w14:textId="173BD3AC" w:rsidR="003B75B9" w:rsidRDefault="003B75B9" w:rsidP="003B75B9">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11" w:name="_Toc184781624"/>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PUBLIC SIDE –</w:t>
      </w:r>
      <w:r>
        <w:rPr>
          <w:rFonts w:cs="Arial"/>
        </w:rPr>
        <w:t xml:space="preserve"> </w:t>
      </w:r>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SORT DATA BY EPISODE</w:t>
      </w:r>
      <w:bookmarkEnd w:id="11"/>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t xml:space="preserve"> </w:t>
      </w:r>
    </w:p>
    <w:p w14:paraId="05C43951" w14:textId="77777777" w:rsidR="003B75B9" w:rsidRDefault="003B75B9" w:rsidP="003B75B9"/>
    <w:p w14:paraId="532AE4E8" w14:textId="3FE0DCF8" w:rsidR="003B75B9" w:rsidRDefault="003B75B9" w:rsidP="003B75B9">
      <w:r>
        <w:t xml:space="preserve">The users will have the capability to sort records by episode in each section. This example will be made with the </w:t>
      </w:r>
      <w:r w:rsidRPr="00EA6ECF">
        <w:rPr>
          <w:b/>
          <w:bCs/>
        </w:rPr>
        <w:t>ships section</w:t>
      </w:r>
      <w:r>
        <w:t xml:space="preserve"> (number 3) and the episode IV. </w:t>
      </w:r>
    </w:p>
    <w:p w14:paraId="2F9C866D" w14:textId="0DDE9F1E" w:rsidR="003B75B9" w:rsidRDefault="003B75B9" w:rsidP="003B75B9">
      <w:pPr>
        <w:rPr>
          <w:i/>
          <w:iCs/>
        </w:rPr>
      </w:pPr>
      <w:r w:rsidRPr="00EA6ECF">
        <w:rPr>
          <w:i/>
          <w:iCs/>
        </w:rPr>
        <w:t>All sections will have the same data flow and behaviour</w:t>
      </w:r>
      <w:r>
        <w:rPr>
          <w:i/>
          <w:iCs/>
        </w:rPr>
        <w:t xml:space="preserve"> for the episodes V and VI</w:t>
      </w:r>
    </w:p>
    <w:p w14:paraId="22DDDDE3" w14:textId="77777777" w:rsidR="003B75B9" w:rsidRDefault="003B75B9" w:rsidP="003B75B9"/>
    <w:p w14:paraId="34962296" w14:textId="77777777" w:rsidR="003B75B9" w:rsidRDefault="003B75B9" w:rsidP="003B75B9">
      <w:pPr>
        <w:rPr>
          <w:b/>
          <w:bCs/>
          <w:sz w:val="24"/>
          <w:szCs w:val="24"/>
        </w:rPr>
      </w:pPr>
      <w:r w:rsidRPr="005D0213">
        <w:rPr>
          <w:b/>
          <w:bCs/>
          <w:sz w:val="24"/>
          <w:szCs w:val="24"/>
        </w:rPr>
        <w:t>Data Flow</w:t>
      </w:r>
    </w:p>
    <w:p w14:paraId="7EB99527" w14:textId="77777777" w:rsidR="003B75B9" w:rsidRDefault="003B75B9" w:rsidP="003B75B9">
      <w:pPr>
        <w:rPr>
          <w:b/>
          <w:bCs/>
        </w:rPr>
      </w:pPr>
    </w:p>
    <w:p w14:paraId="309BF001" w14:textId="77777777" w:rsidR="003B75B9" w:rsidRPr="005D0213" w:rsidRDefault="003B75B9" w:rsidP="003B75B9">
      <w:pPr>
        <w:rPr>
          <w:u w:val="single"/>
        </w:rPr>
      </w:pPr>
      <w:r w:rsidRPr="005D0213">
        <w:rPr>
          <w:u w:val="single"/>
        </w:rPr>
        <w:t>Sections</w:t>
      </w:r>
    </w:p>
    <w:p w14:paraId="6953337F" w14:textId="77777777" w:rsidR="003B75B9" w:rsidRDefault="003B75B9" w:rsidP="003B75B9">
      <w:r>
        <w:t xml:space="preserve">1. </w:t>
      </w:r>
      <w:r w:rsidRPr="005D0213">
        <w:t>Movies summary</w:t>
      </w:r>
    </w:p>
    <w:p w14:paraId="37EB86DF" w14:textId="77777777" w:rsidR="003B75B9" w:rsidRDefault="003B75B9" w:rsidP="003B75B9">
      <w:r>
        <w:t xml:space="preserve">2. </w:t>
      </w:r>
      <w:r w:rsidRPr="005D0213">
        <w:t>Characters</w:t>
      </w:r>
    </w:p>
    <w:p w14:paraId="61A1FCE4" w14:textId="77777777" w:rsidR="003B75B9" w:rsidRDefault="003B75B9" w:rsidP="003B75B9">
      <w:r>
        <w:t xml:space="preserve">3. </w:t>
      </w:r>
      <w:r w:rsidRPr="005D0213">
        <w:t>Ships</w:t>
      </w:r>
    </w:p>
    <w:p w14:paraId="1E6F958A" w14:textId="77777777" w:rsidR="003B75B9" w:rsidRDefault="003B75B9" w:rsidP="003B75B9">
      <w:r>
        <w:t xml:space="preserve">4. </w:t>
      </w:r>
      <w:r w:rsidRPr="005D0213">
        <w:t>Planets</w:t>
      </w:r>
    </w:p>
    <w:p w14:paraId="39C89963" w14:textId="77777777" w:rsidR="003B75B9" w:rsidRDefault="003B75B9" w:rsidP="003B75B9">
      <w:r>
        <w:t xml:space="preserve">5. </w:t>
      </w:r>
      <w:r w:rsidRPr="005D0213">
        <w:t>the force</w:t>
      </w:r>
    </w:p>
    <w:p w14:paraId="5FB14507" w14:textId="77777777" w:rsidR="003B75B9" w:rsidRDefault="003B75B9" w:rsidP="003B75B9">
      <w:r>
        <w:t xml:space="preserve">6. </w:t>
      </w:r>
      <w:r w:rsidRPr="005D0213">
        <w:t>Jedi</w:t>
      </w:r>
    </w:p>
    <w:p w14:paraId="2EB2041F" w14:textId="77777777" w:rsidR="003B75B9" w:rsidRDefault="003B75B9" w:rsidP="003B75B9">
      <w:r>
        <w:t xml:space="preserve">7. </w:t>
      </w:r>
      <w:r w:rsidRPr="005D0213">
        <w:t>Sith</w:t>
      </w:r>
    </w:p>
    <w:p w14:paraId="7E54E649" w14:textId="77777777" w:rsidR="003B75B9" w:rsidRDefault="003B75B9" w:rsidP="003B75B9">
      <w:r>
        <w:t xml:space="preserve">8. </w:t>
      </w:r>
      <w:r w:rsidRPr="005D0213">
        <w:t>Alien Races</w:t>
      </w:r>
    </w:p>
    <w:p w14:paraId="1380E702" w14:textId="77777777" w:rsidR="003B75B9" w:rsidRDefault="003B75B9" w:rsidP="003B75B9"/>
    <w:p w14:paraId="615E0E3B" w14:textId="0156441F" w:rsidR="003B75B9" w:rsidRDefault="003B75B9" w:rsidP="003B75B9">
      <w:r>
        <w:rPr>
          <w:noProof/>
        </w:rPr>
        <w:drawing>
          <wp:inline distT="0" distB="0" distL="0" distR="0" wp14:anchorId="6580023F" wp14:editId="6B641344">
            <wp:extent cx="5400040" cy="3037840"/>
            <wp:effectExtent l="0" t="0" r="0" b="0"/>
            <wp:docPr id="916985596"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85596" name="Graphic 916985596"/>
                    <pic:cNvPicPr/>
                  </pic:nvPicPr>
                  <pic:blipFill>
                    <a:blip r:embed="rId56">
                      <a:extLst>
                        <a:ext uri="{96DAC541-7B7A-43D3-8B79-37D633B846F1}">
                          <asvg:svgBlip xmlns:asvg="http://schemas.microsoft.com/office/drawing/2016/SVG/main" r:embed="rId57"/>
                        </a:ext>
                      </a:extLst>
                    </a:blip>
                    <a:stretch>
                      <a:fillRect/>
                    </a:stretch>
                  </pic:blipFill>
                  <pic:spPr>
                    <a:xfrm>
                      <a:off x="0" y="0"/>
                      <a:ext cx="5400040" cy="3037840"/>
                    </a:xfrm>
                    <a:prstGeom prst="rect">
                      <a:avLst/>
                    </a:prstGeom>
                  </pic:spPr>
                </pic:pic>
              </a:graphicData>
            </a:graphic>
          </wp:inline>
        </w:drawing>
      </w:r>
    </w:p>
    <w:p w14:paraId="0ECE7237" w14:textId="77777777" w:rsidR="003B75B9" w:rsidRPr="003B75B9" w:rsidRDefault="003B75B9" w:rsidP="003B75B9"/>
    <w:p w14:paraId="27456907" w14:textId="0B8485F0" w:rsidR="003B75B9" w:rsidRDefault="003B75B9">
      <w:pPr>
        <w:rPr>
          <w:b/>
          <w:bCs/>
          <w:sz w:val="24"/>
          <w:szCs w:val="24"/>
        </w:rPr>
      </w:pPr>
      <w:r w:rsidRPr="003B75B9">
        <w:rPr>
          <w:b/>
          <w:bCs/>
          <w:sz w:val="24"/>
          <w:szCs w:val="24"/>
        </w:rPr>
        <w:lastRenderedPageBreak/>
        <w:t>Table</w:t>
      </w:r>
    </w:p>
    <w:p w14:paraId="53A91F45" w14:textId="77777777" w:rsidR="003B75B9" w:rsidRDefault="003B75B9">
      <w:pPr>
        <w:rPr>
          <w:b/>
          <w:bCs/>
          <w:sz w:val="24"/>
          <w:szCs w:val="24"/>
        </w:rPr>
      </w:pPr>
    </w:p>
    <w:p w14:paraId="12E0C081" w14:textId="29F708F6" w:rsidR="003B75B9" w:rsidRDefault="00DE453E">
      <w:pPr>
        <w:rPr>
          <w:b/>
          <w:bCs/>
          <w:sz w:val="24"/>
          <w:szCs w:val="24"/>
        </w:rPr>
      </w:pPr>
      <w:r>
        <w:rPr>
          <w:b/>
          <w:bCs/>
          <w:noProof/>
          <w:sz w:val="24"/>
          <w:szCs w:val="24"/>
        </w:rPr>
        <w:drawing>
          <wp:inline distT="0" distB="0" distL="0" distR="0" wp14:anchorId="051F7BB2" wp14:editId="390DFBF9">
            <wp:extent cx="5400040" cy="1187450"/>
            <wp:effectExtent l="0" t="0" r="0" b="0"/>
            <wp:docPr id="1112825947"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25947" name="Graphic 1112825947"/>
                    <pic:cNvPicPr/>
                  </pic:nvPicPr>
                  <pic:blipFill rotWithShape="1">
                    <a:blip r:embed="rId58">
                      <a:extLst>
                        <a:ext uri="{96DAC541-7B7A-43D3-8B79-37D633B846F1}">
                          <asvg:svgBlip xmlns:asvg="http://schemas.microsoft.com/office/drawing/2016/SVG/main" r:embed="rId59"/>
                        </a:ext>
                      </a:extLst>
                    </a:blip>
                    <a:srcRect b="60911"/>
                    <a:stretch/>
                  </pic:blipFill>
                  <pic:spPr bwMode="auto">
                    <a:xfrm>
                      <a:off x="0" y="0"/>
                      <a:ext cx="5400040" cy="1187450"/>
                    </a:xfrm>
                    <a:prstGeom prst="rect">
                      <a:avLst/>
                    </a:prstGeom>
                    <a:ln>
                      <a:noFill/>
                    </a:ln>
                    <a:extLst>
                      <a:ext uri="{53640926-AAD7-44D8-BBD7-CCE9431645EC}">
                        <a14:shadowObscured xmlns:a14="http://schemas.microsoft.com/office/drawing/2010/main"/>
                      </a:ext>
                    </a:extLst>
                  </pic:spPr>
                </pic:pic>
              </a:graphicData>
            </a:graphic>
          </wp:inline>
        </w:drawing>
      </w:r>
    </w:p>
    <w:p w14:paraId="67DF2714" w14:textId="77777777" w:rsidR="00875370" w:rsidRDefault="00875370">
      <w:pPr>
        <w:rPr>
          <w:b/>
          <w:bCs/>
          <w:sz w:val="24"/>
          <w:szCs w:val="24"/>
        </w:rPr>
      </w:pPr>
    </w:p>
    <w:p w14:paraId="33F1CFFC" w14:textId="168F6BA3" w:rsidR="00875370" w:rsidRDefault="00875370">
      <w:pPr>
        <w:rPr>
          <w:b/>
          <w:bCs/>
          <w:sz w:val="24"/>
          <w:szCs w:val="24"/>
        </w:rPr>
      </w:pPr>
      <w:r>
        <w:rPr>
          <w:b/>
          <w:bCs/>
          <w:sz w:val="24"/>
          <w:szCs w:val="24"/>
        </w:rPr>
        <w:t>Functions and Programming Control</w:t>
      </w:r>
    </w:p>
    <w:p w14:paraId="3C082155" w14:textId="77777777" w:rsidR="002F6DBF" w:rsidRDefault="002F6DBF">
      <w:pPr>
        <w:rPr>
          <w:b/>
          <w:bCs/>
          <w:sz w:val="24"/>
          <w:szCs w:val="24"/>
        </w:rPr>
      </w:pPr>
    </w:p>
    <w:p w14:paraId="00711459" w14:textId="5736C1D1" w:rsidR="002F6DBF" w:rsidRDefault="002F6DBF">
      <w:proofErr w:type="spellStart"/>
      <w:r>
        <w:t>f</w:t>
      </w:r>
      <w:r w:rsidRPr="002F6DBF">
        <w:t>unctions.php</w:t>
      </w:r>
      <w:proofErr w:type="spellEnd"/>
    </w:p>
    <w:p w14:paraId="6CD906F8" w14:textId="16A3A154" w:rsidR="002F6DBF" w:rsidRDefault="002F6DBF">
      <w:r>
        <w:rPr>
          <w:noProof/>
        </w:rPr>
        <w:drawing>
          <wp:inline distT="0" distB="0" distL="0" distR="0" wp14:anchorId="1E70DF7F" wp14:editId="63A46C74">
            <wp:extent cx="5400040" cy="1426845"/>
            <wp:effectExtent l="0" t="0" r="0" b="1905"/>
            <wp:docPr id="1977330433" name="Picture 4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0433" name="Picture 40" descr="A screen shot of a computer cod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1426845"/>
                    </a:xfrm>
                    <a:prstGeom prst="rect">
                      <a:avLst/>
                    </a:prstGeom>
                  </pic:spPr>
                </pic:pic>
              </a:graphicData>
            </a:graphic>
          </wp:inline>
        </w:drawing>
      </w:r>
    </w:p>
    <w:p w14:paraId="47BC6C4F" w14:textId="146C7BB1" w:rsidR="002F6DBF" w:rsidRDefault="002F6DBF"/>
    <w:p w14:paraId="32D5A9B2" w14:textId="59652776" w:rsidR="002F6DBF" w:rsidRDefault="002F6DBF">
      <w:r>
        <w:t>When cr</w:t>
      </w:r>
      <w:r w:rsidR="00B75932">
        <w:t>e</w:t>
      </w:r>
      <w:r>
        <w:t xml:space="preserve">ating </w:t>
      </w:r>
      <w:r w:rsidR="00B75932">
        <w:t xml:space="preserve">this </w:t>
      </w:r>
      <w:r w:rsidR="00F43957">
        <w:t>data,</w:t>
      </w:r>
      <w:r>
        <w:t xml:space="preserve"> the admin will need to mark a checkbox with the episodes in which the ship appears. To tackle the problem of sending empty variables to the table</w:t>
      </w:r>
      <w:r w:rsidR="00B75932">
        <w:t>,</w:t>
      </w:r>
      <w:r>
        <w:t xml:space="preserve"> a programming control needs to be implemented. So, if the POST memory is </w:t>
      </w:r>
      <w:r w:rsidR="00214269">
        <w:t>empty,</w:t>
      </w:r>
      <w:r>
        <w:t xml:space="preserve"> it will automatically fill it</w:t>
      </w:r>
      <w:r w:rsidR="00B75932">
        <w:t xml:space="preserve"> with ‘false’</w:t>
      </w:r>
    </w:p>
    <w:p w14:paraId="0AFAB048" w14:textId="77777777" w:rsidR="00B75932" w:rsidRDefault="00B75932"/>
    <w:p w14:paraId="7175B7BA" w14:textId="290E3617" w:rsidR="00B75932" w:rsidRDefault="00B75932">
      <w:proofErr w:type="spellStart"/>
      <w:r>
        <w:t>actionCreateShip.php</w:t>
      </w:r>
      <w:proofErr w:type="spellEnd"/>
    </w:p>
    <w:p w14:paraId="0AD3C362" w14:textId="5B59E722" w:rsidR="00B75932" w:rsidRPr="002F6DBF" w:rsidRDefault="00B75932">
      <w:r>
        <w:rPr>
          <w:noProof/>
        </w:rPr>
        <w:drawing>
          <wp:inline distT="0" distB="0" distL="0" distR="0" wp14:anchorId="2304D926" wp14:editId="6AF211DE">
            <wp:extent cx="5694928" cy="2260600"/>
            <wp:effectExtent l="0" t="0" r="1270" b="6350"/>
            <wp:docPr id="434058691" name="Picture 4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8691" name="Picture 41" descr="A computer screen shot of a black screen&#10;&#10;Description automatically generated"/>
                    <pic:cNvPicPr/>
                  </pic:nvPicPr>
                  <pic:blipFill rotWithShape="1">
                    <a:blip r:embed="rId61" cstate="print">
                      <a:extLst>
                        <a:ext uri="{28A0092B-C50C-407E-A947-70E740481C1C}">
                          <a14:useLocalDpi xmlns:a14="http://schemas.microsoft.com/office/drawing/2010/main" val="0"/>
                        </a:ext>
                      </a:extLst>
                    </a:blip>
                    <a:srcRect b="16712"/>
                    <a:stretch/>
                  </pic:blipFill>
                  <pic:spPr bwMode="auto">
                    <a:xfrm>
                      <a:off x="0" y="0"/>
                      <a:ext cx="5735895" cy="2276862"/>
                    </a:xfrm>
                    <a:prstGeom prst="rect">
                      <a:avLst/>
                    </a:prstGeom>
                    <a:ln>
                      <a:noFill/>
                    </a:ln>
                    <a:extLst>
                      <a:ext uri="{53640926-AAD7-44D8-BBD7-CCE9431645EC}">
                        <a14:shadowObscured xmlns:a14="http://schemas.microsoft.com/office/drawing/2010/main"/>
                      </a:ext>
                    </a:extLst>
                  </pic:spPr>
                </pic:pic>
              </a:graphicData>
            </a:graphic>
          </wp:inline>
        </w:drawing>
      </w:r>
    </w:p>
    <w:sectPr w:rsidR="00B75932" w:rsidRPr="002F6DBF" w:rsidSect="00230F31">
      <w:headerReference w:type="default" r:id="rId62"/>
      <w:footerReference w:type="default" r:id="rId63"/>
      <w:pgSz w:w="11906" w:h="16838"/>
      <w:pgMar w:top="1417" w:right="1701" w:bottom="1417" w:left="1701" w:header="708" w:footer="708" w:gutter="0"/>
      <w:pgBorders w:display="firstPage" w:offsetFrom="page">
        <w:top w:val="single" w:sz="18" w:space="24" w:color="B1ED4A" w:themeColor="background1"/>
        <w:left w:val="single" w:sz="18" w:space="24" w:color="B1ED4A" w:themeColor="background1"/>
        <w:bottom w:val="single" w:sz="18" w:space="24" w:color="B1ED4A" w:themeColor="background1"/>
        <w:right w:val="single" w:sz="18" w:space="24" w:color="B1ED4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42487" w14:textId="77777777" w:rsidR="00BD7673" w:rsidRDefault="00BD7673" w:rsidP="00E56F35">
      <w:pPr>
        <w:spacing w:after="0" w:line="240" w:lineRule="auto"/>
      </w:pPr>
      <w:r>
        <w:separator/>
      </w:r>
    </w:p>
  </w:endnote>
  <w:endnote w:type="continuationSeparator" w:id="0">
    <w:p w14:paraId="08943B1F" w14:textId="77777777" w:rsidR="00BD7673" w:rsidRDefault="00BD7673" w:rsidP="00E56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Orbitron">
    <w:altName w:val="Calibri"/>
    <w:charset w:val="00"/>
    <w:family w:val="auto"/>
    <w:pitch w:val="variable"/>
    <w:sig w:usb0="80000067" w:usb1="10000042"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9326D" w14:textId="77777777" w:rsidR="00AF41D5" w:rsidRDefault="00AF41D5">
    <w:pPr>
      <w:pStyle w:val="Footer"/>
      <w:jc w:val="center"/>
      <w:rPr>
        <w:caps/>
      </w:rPr>
    </w:pPr>
  </w:p>
  <w:p w14:paraId="686050F8" w14:textId="77777777" w:rsidR="00AF41D5" w:rsidRPr="00DA4C79" w:rsidRDefault="00DA4C79">
    <w:pPr>
      <w:pStyle w:val="Footer"/>
      <w:jc w:val="center"/>
      <w:rPr>
        <w:caps/>
        <w:color w:val="0C121E" w:themeColor="accent1"/>
      </w:rPr>
    </w:pPr>
    <w:r>
      <w:rPr>
        <w:caps/>
        <w:noProof/>
      </w:rPr>
      <w:drawing>
        <wp:anchor distT="0" distB="0" distL="114300" distR="114300" simplePos="0" relativeHeight="251659264" behindDoc="0" locked="0" layoutInCell="1" allowOverlap="1" wp14:anchorId="2B85BF49" wp14:editId="450814B5">
          <wp:simplePos x="0" y="0"/>
          <wp:positionH relativeFrom="margin">
            <wp:align>left</wp:align>
          </wp:positionH>
          <wp:positionV relativeFrom="paragraph">
            <wp:posOffset>21590</wp:posOffset>
          </wp:positionV>
          <wp:extent cx="233680" cy="291011"/>
          <wp:effectExtent l="0" t="0" r="0" b="0"/>
          <wp:wrapNone/>
          <wp:docPr id="783609167" name="Picture 3" descr="A feath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09167" name="Picture 3" descr="A feather with a black background&#10;&#10;Description automatically generated"/>
                  <pic:cNvPicPr/>
                </pic:nvPicPr>
                <pic:blipFill>
                  <a:blip r:embed="rId1">
                    <a:alphaModFix amt="35000"/>
                    <a:extLst>
                      <a:ext uri="{28A0092B-C50C-407E-A947-70E740481C1C}">
                        <a14:useLocalDpi xmlns:a14="http://schemas.microsoft.com/office/drawing/2010/main" val="0"/>
                      </a:ext>
                    </a:extLst>
                  </a:blip>
                  <a:stretch>
                    <a:fillRect/>
                  </a:stretch>
                </pic:blipFill>
                <pic:spPr>
                  <a:xfrm>
                    <a:off x="0" y="0"/>
                    <a:ext cx="233680" cy="291011"/>
                  </a:xfrm>
                  <a:prstGeom prst="rect">
                    <a:avLst/>
                  </a:prstGeom>
                </pic:spPr>
              </pic:pic>
            </a:graphicData>
          </a:graphic>
          <wp14:sizeRelH relativeFrom="page">
            <wp14:pctWidth>0</wp14:pctWidth>
          </wp14:sizeRelH>
          <wp14:sizeRelV relativeFrom="page">
            <wp14:pctHeight>0</wp14:pctHeight>
          </wp14:sizeRelV>
        </wp:anchor>
      </w:drawing>
    </w:r>
  </w:p>
  <w:p w14:paraId="520F1DF9" w14:textId="77777777" w:rsidR="003A3C24" w:rsidRPr="00F0782C" w:rsidRDefault="003A3C24">
    <w:pPr>
      <w:pStyle w:val="Footer"/>
      <w:jc w:val="center"/>
      <w:rPr>
        <w:caps/>
        <w:noProof/>
        <w:color w:val="ACAEB4"/>
      </w:rPr>
    </w:pPr>
    <w:r w:rsidRPr="00F0782C">
      <w:rPr>
        <w:caps/>
        <w:color w:val="ACAEB4"/>
      </w:rPr>
      <w:fldChar w:fldCharType="begin"/>
    </w:r>
    <w:r w:rsidRPr="00F0782C">
      <w:rPr>
        <w:caps/>
        <w:color w:val="ACAEB4"/>
      </w:rPr>
      <w:instrText xml:space="preserve"> PAGE   \* MERGEFORMAT </w:instrText>
    </w:r>
    <w:r w:rsidRPr="00F0782C">
      <w:rPr>
        <w:caps/>
        <w:color w:val="ACAEB4"/>
      </w:rPr>
      <w:fldChar w:fldCharType="separate"/>
    </w:r>
    <w:r w:rsidRPr="00F0782C">
      <w:rPr>
        <w:caps/>
        <w:noProof/>
        <w:color w:val="ACAEB4"/>
      </w:rPr>
      <w:t>2</w:t>
    </w:r>
    <w:r w:rsidRPr="00F0782C">
      <w:rPr>
        <w:caps/>
        <w:noProof/>
        <w:color w:val="ACAEB4"/>
      </w:rPr>
      <w:fldChar w:fldCharType="end"/>
    </w:r>
  </w:p>
  <w:p w14:paraId="28FDB82B" w14:textId="77777777" w:rsidR="003A3C24" w:rsidRDefault="003A3C24" w:rsidP="003A3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6B084" w14:textId="77777777" w:rsidR="00BD7673" w:rsidRDefault="00BD7673" w:rsidP="00E56F35">
      <w:pPr>
        <w:spacing w:after="0" w:line="240" w:lineRule="auto"/>
      </w:pPr>
      <w:r>
        <w:separator/>
      </w:r>
    </w:p>
  </w:footnote>
  <w:footnote w:type="continuationSeparator" w:id="0">
    <w:p w14:paraId="3B8546B9" w14:textId="77777777" w:rsidR="00BD7673" w:rsidRDefault="00BD7673" w:rsidP="00E56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7710B" w14:textId="77777777" w:rsidR="00D25353" w:rsidRDefault="00DA4C79">
    <w:pPr>
      <w:pStyle w:val="Header"/>
    </w:pPr>
    <w:r>
      <w:rPr>
        <w:noProof/>
      </w:rPr>
      <mc:AlternateContent>
        <mc:Choice Requires="wps">
          <w:drawing>
            <wp:anchor distT="0" distB="0" distL="114300" distR="114300" simplePos="0" relativeHeight="251660288" behindDoc="0" locked="0" layoutInCell="1" allowOverlap="1" wp14:anchorId="05397945" wp14:editId="08EDF2BC">
              <wp:simplePos x="0" y="0"/>
              <wp:positionH relativeFrom="page">
                <wp:align>left</wp:align>
              </wp:positionH>
              <wp:positionV relativeFrom="paragraph">
                <wp:posOffset>-449580</wp:posOffset>
              </wp:positionV>
              <wp:extent cx="7645400" cy="266700"/>
              <wp:effectExtent l="0" t="0" r="0" b="0"/>
              <wp:wrapNone/>
              <wp:docPr id="851577169" name="Rectangle 4"/>
              <wp:cNvGraphicFramePr/>
              <a:graphic xmlns:a="http://schemas.openxmlformats.org/drawingml/2006/main">
                <a:graphicData uri="http://schemas.microsoft.com/office/word/2010/wordprocessingShape">
                  <wps:wsp>
                    <wps:cNvSpPr/>
                    <wps:spPr>
                      <a:xfrm>
                        <a:off x="0" y="0"/>
                        <a:ext cx="7645400" cy="266700"/>
                      </a:xfrm>
                      <a:prstGeom prst="rect">
                        <a:avLst/>
                      </a:prstGeom>
                      <a:solidFill>
                        <a:srgbClr val="C7F27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83309" id="Rectangle 4" o:spid="_x0000_s1026" style="position:absolute;margin-left:0;margin-top:-35.4pt;width:602pt;height: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" fillcolor="#c7f27a"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BE9"/>
    <w:multiLevelType w:val="hybridMultilevel"/>
    <w:tmpl w:val="D0165770"/>
    <w:lvl w:ilvl="0" w:tplc="0C0A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13C04E7"/>
    <w:multiLevelType w:val="hybridMultilevel"/>
    <w:tmpl w:val="7BEEC81C"/>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6C0A89"/>
    <w:multiLevelType w:val="hybridMultilevel"/>
    <w:tmpl w:val="921A6ECE"/>
    <w:lvl w:ilvl="0" w:tplc="0C0A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CD5996"/>
    <w:multiLevelType w:val="hybridMultilevel"/>
    <w:tmpl w:val="614615A2"/>
    <w:lvl w:ilvl="0" w:tplc="0C0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61636BB"/>
    <w:multiLevelType w:val="hybridMultilevel"/>
    <w:tmpl w:val="9EEADE0E"/>
    <w:lvl w:ilvl="0" w:tplc="0C0A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C4B0F52"/>
    <w:multiLevelType w:val="hybridMultilevel"/>
    <w:tmpl w:val="89EC8294"/>
    <w:lvl w:ilvl="0" w:tplc="0C0A0005">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FCD7D8A"/>
    <w:multiLevelType w:val="hybridMultilevel"/>
    <w:tmpl w:val="B5D2BCF2"/>
    <w:lvl w:ilvl="0" w:tplc="0C0A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4950118"/>
    <w:multiLevelType w:val="hybridMultilevel"/>
    <w:tmpl w:val="3E884A16"/>
    <w:lvl w:ilvl="0" w:tplc="0C0A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B9C19A7"/>
    <w:multiLevelType w:val="hybridMultilevel"/>
    <w:tmpl w:val="BCA6BF30"/>
    <w:lvl w:ilvl="0" w:tplc="0C0A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534F3DFC"/>
    <w:multiLevelType w:val="hybridMultilevel"/>
    <w:tmpl w:val="9F702D78"/>
    <w:lvl w:ilvl="0" w:tplc="0C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68A46A0"/>
    <w:multiLevelType w:val="hybridMultilevel"/>
    <w:tmpl w:val="3F54E41E"/>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5F741D7B"/>
    <w:multiLevelType w:val="hybridMultilevel"/>
    <w:tmpl w:val="62642AC0"/>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791C6839"/>
    <w:multiLevelType w:val="hybridMultilevel"/>
    <w:tmpl w:val="51D278EE"/>
    <w:lvl w:ilvl="0" w:tplc="0C0A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99A686C"/>
    <w:multiLevelType w:val="hybridMultilevel"/>
    <w:tmpl w:val="1C4A835E"/>
    <w:lvl w:ilvl="0" w:tplc="7EB0860C">
      <w:numFmt w:val="bullet"/>
      <w:lvlText w:val="-"/>
      <w:lvlJc w:val="left"/>
      <w:pPr>
        <w:ind w:left="720" w:hanging="360"/>
      </w:pPr>
      <w:rPr>
        <w:rFonts w:ascii="Roboto" w:eastAsiaTheme="minorHAnsi" w:hAnsi="Roboto"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E9B5524"/>
    <w:multiLevelType w:val="hybridMultilevel"/>
    <w:tmpl w:val="FB80E276"/>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409469974">
    <w:abstractNumId w:val="12"/>
  </w:num>
  <w:num w:numId="2" w16cid:durableId="987978853">
    <w:abstractNumId w:val="9"/>
  </w:num>
  <w:num w:numId="3" w16cid:durableId="411897293">
    <w:abstractNumId w:val="3"/>
  </w:num>
  <w:num w:numId="4" w16cid:durableId="1547329491">
    <w:abstractNumId w:val="14"/>
  </w:num>
  <w:num w:numId="5" w16cid:durableId="2065062393">
    <w:abstractNumId w:val="1"/>
  </w:num>
  <w:num w:numId="6" w16cid:durableId="1897932871">
    <w:abstractNumId w:val="10"/>
  </w:num>
  <w:num w:numId="7" w16cid:durableId="108814450">
    <w:abstractNumId w:val="8"/>
  </w:num>
  <w:num w:numId="8" w16cid:durableId="1881699028">
    <w:abstractNumId w:val="4"/>
  </w:num>
  <w:num w:numId="9" w16cid:durableId="259653782">
    <w:abstractNumId w:val="6"/>
  </w:num>
  <w:num w:numId="10" w16cid:durableId="900291741">
    <w:abstractNumId w:val="7"/>
  </w:num>
  <w:num w:numId="11" w16cid:durableId="1249342591">
    <w:abstractNumId w:val="0"/>
  </w:num>
  <w:num w:numId="12" w16cid:durableId="87123704">
    <w:abstractNumId w:val="2"/>
  </w:num>
  <w:num w:numId="13" w16cid:durableId="1600873920">
    <w:abstractNumId w:val="5"/>
  </w:num>
  <w:num w:numId="14" w16cid:durableId="1177845674">
    <w:abstractNumId w:val="11"/>
  </w:num>
  <w:num w:numId="15" w16cid:durableId="14106120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defaultTabStop w:val="720"/>
  <w:hyphenationZone w:val="425"/>
  <w:characterSpacingControl w:val="doNotCompress"/>
  <w:hdrShapeDefaults>
    <o:shapedefaults v:ext="edit" spidmax="2050">
      <o:colormru v:ext="edit" colors="#004649,#f5f5f5,#fffff0,#fdfdff,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CD4"/>
    <w:rsid w:val="0000793C"/>
    <w:rsid w:val="000125F0"/>
    <w:rsid w:val="0004267A"/>
    <w:rsid w:val="00050757"/>
    <w:rsid w:val="00056B3E"/>
    <w:rsid w:val="00065D51"/>
    <w:rsid w:val="00075891"/>
    <w:rsid w:val="00091E8D"/>
    <w:rsid w:val="000A7659"/>
    <w:rsid w:val="000B2C3E"/>
    <w:rsid w:val="000B2DC3"/>
    <w:rsid w:val="000B334A"/>
    <w:rsid w:val="000B66F1"/>
    <w:rsid w:val="000C7F6E"/>
    <w:rsid w:val="000D7BDA"/>
    <w:rsid w:val="00105D46"/>
    <w:rsid w:val="0011157B"/>
    <w:rsid w:val="00116227"/>
    <w:rsid w:val="001277ED"/>
    <w:rsid w:val="00131627"/>
    <w:rsid w:val="00143A59"/>
    <w:rsid w:val="00151565"/>
    <w:rsid w:val="00152753"/>
    <w:rsid w:val="00157887"/>
    <w:rsid w:val="00167F29"/>
    <w:rsid w:val="001757A8"/>
    <w:rsid w:val="00187FE1"/>
    <w:rsid w:val="00190B81"/>
    <w:rsid w:val="001A4116"/>
    <w:rsid w:val="001B5078"/>
    <w:rsid w:val="001B76C1"/>
    <w:rsid w:val="001C1214"/>
    <w:rsid w:val="001C355D"/>
    <w:rsid w:val="001D31B5"/>
    <w:rsid w:val="001D5C1B"/>
    <w:rsid w:val="001E6C02"/>
    <w:rsid w:val="001F4CE8"/>
    <w:rsid w:val="00212377"/>
    <w:rsid w:val="00214269"/>
    <w:rsid w:val="00230F31"/>
    <w:rsid w:val="002418A5"/>
    <w:rsid w:val="002506C9"/>
    <w:rsid w:val="00251809"/>
    <w:rsid w:val="00261FE3"/>
    <w:rsid w:val="00275215"/>
    <w:rsid w:val="0028009A"/>
    <w:rsid w:val="0028552B"/>
    <w:rsid w:val="002D3F1E"/>
    <w:rsid w:val="002E37D8"/>
    <w:rsid w:val="002F118C"/>
    <w:rsid w:val="002F6A07"/>
    <w:rsid w:val="002F6DBF"/>
    <w:rsid w:val="003346E4"/>
    <w:rsid w:val="003468BE"/>
    <w:rsid w:val="003521E2"/>
    <w:rsid w:val="003524AC"/>
    <w:rsid w:val="00365ABF"/>
    <w:rsid w:val="00374ED4"/>
    <w:rsid w:val="00394851"/>
    <w:rsid w:val="003A1244"/>
    <w:rsid w:val="003A3C24"/>
    <w:rsid w:val="003A6302"/>
    <w:rsid w:val="003B75B9"/>
    <w:rsid w:val="003C1ED2"/>
    <w:rsid w:val="003C2B8D"/>
    <w:rsid w:val="003D15B0"/>
    <w:rsid w:val="003D51E3"/>
    <w:rsid w:val="003F0C84"/>
    <w:rsid w:val="003F3465"/>
    <w:rsid w:val="003F6BEE"/>
    <w:rsid w:val="00475695"/>
    <w:rsid w:val="00496875"/>
    <w:rsid w:val="004A1456"/>
    <w:rsid w:val="004C7FF5"/>
    <w:rsid w:val="004D5625"/>
    <w:rsid w:val="004F3B5C"/>
    <w:rsid w:val="004F6219"/>
    <w:rsid w:val="0050121D"/>
    <w:rsid w:val="0053755C"/>
    <w:rsid w:val="005431C5"/>
    <w:rsid w:val="00544373"/>
    <w:rsid w:val="00547CA6"/>
    <w:rsid w:val="00571B00"/>
    <w:rsid w:val="00592E40"/>
    <w:rsid w:val="005A27FB"/>
    <w:rsid w:val="005A2E06"/>
    <w:rsid w:val="005B0707"/>
    <w:rsid w:val="005B135D"/>
    <w:rsid w:val="005B36DD"/>
    <w:rsid w:val="005C20EE"/>
    <w:rsid w:val="005D0213"/>
    <w:rsid w:val="005D63A8"/>
    <w:rsid w:val="005E2EAE"/>
    <w:rsid w:val="005E7765"/>
    <w:rsid w:val="005F252C"/>
    <w:rsid w:val="005F2D38"/>
    <w:rsid w:val="005F34EA"/>
    <w:rsid w:val="006106F0"/>
    <w:rsid w:val="00614AA7"/>
    <w:rsid w:val="00614CE0"/>
    <w:rsid w:val="00692A71"/>
    <w:rsid w:val="006A12F1"/>
    <w:rsid w:val="006A330B"/>
    <w:rsid w:val="006C1D13"/>
    <w:rsid w:val="006C678B"/>
    <w:rsid w:val="006E0618"/>
    <w:rsid w:val="006E13B0"/>
    <w:rsid w:val="006F1306"/>
    <w:rsid w:val="006F7C98"/>
    <w:rsid w:val="00702C7D"/>
    <w:rsid w:val="007100BD"/>
    <w:rsid w:val="00711F6D"/>
    <w:rsid w:val="0072500A"/>
    <w:rsid w:val="0072687B"/>
    <w:rsid w:val="00737EBD"/>
    <w:rsid w:val="0075132D"/>
    <w:rsid w:val="00757E92"/>
    <w:rsid w:val="007714C9"/>
    <w:rsid w:val="0079153D"/>
    <w:rsid w:val="00793FF4"/>
    <w:rsid w:val="007B757B"/>
    <w:rsid w:val="007C362E"/>
    <w:rsid w:val="007C405F"/>
    <w:rsid w:val="007D35A2"/>
    <w:rsid w:val="007F4872"/>
    <w:rsid w:val="00800C69"/>
    <w:rsid w:val="0080475F"/>
    <w:rsid w:val="008253B3"/>
    <w:rsid w:val="00835D25"/>
    <w:rsid w:val="008404FB"/>
    <w:rsid w:val="008423E6"/>
    <w:rsid w:val="00875370"/>
    <w:rsid w:val="00884A8E"/>
    <w:rsid w:val="008A0405"/>
    <w:rsid w:val="008B7C23"/>
    <w:rsid w:val="008C302D"/>
    <w:rsid w:val="008C5E20"/>
    <w:rsid w:val="008D0786"/>
    <w:rsid w:val="008D2D26"/>
    <w:rsid w:val="008F5305"/>
    <w:rsid w:val="00930309"/>
    <w:rsid w:val="0094676A"/>
    <w:rsid w:val="00946CE1"/>
    <w:rsid w:val="0095666A"/>
    <w:rsid w:val="0096706B"/>
    <w:rsid w:val="00980DE2"/>
    <w:rsid w:val="00992753"/>
    <w:rsid w:val="009A7718"/>
    <w:rsid w:val="009C6D04"/>
    <w:rsid w:val="009D5A5A"/>
    <w:rsid w:val="009E6455"/>
    <w:rsid w:val="009F7EFF"/>
    <w:rsid w:val="00A23DC8"/>
    <w:rsid w:val="00A85C36"/>
    <w:rsid w:val="00A92D29"/>
    <w:rsid w:val="00A9505E"/>
    <w:rsid w:val="00AA7F39"/>
    <w:rsid w:val="00AF41D5"/>
    <w:rsid w:val="00B06544"/>
    <w:rsid w:val="00B120C5"/>
    <w:rsid w:val="00B14E91"/>
    <w:rsid w:val="00B16F5C"/>
    <w:rsid w:val="00B21EDD"/>
    <w:rsid w:val="00B235E9"/>
    <w:rsid w:val="00B35F2E"/>
    <w:rsid w:val="00B40331"/>
    <w:rsid w:val="00B57D59"/>
    <w:rsid w:val="00B61548"/>
    <w:rsid w:val="00B7406B"/>
    <w:rsid w:val="00B75932"/>
    <w:rsid w:val="00B75B21"/>
    <w:rsid w:val="00BA2A68"/>
    <w:rsid w:val="00BD025B"/>
    <w:rsid w:val="00BD15C8"/>
    <w:rsid w:val="00BD7673"/>
    <w:rsid w:val="00C01DAE"/>
    <w:rsid w:val="00C14155"/>
    <w:rsid w:val="00C14BA8"/>
    <w:rsid w:val="00C20E6F"/>
    <w:rsid w:val="00C36D70"/>
    <w:rsid w:val="00C445DB"/>
    <w:rsid w:val="00C44BD6"/>
    <w:rsid w:val="00C52867"/>
    <w:rsid w:val="00C66364"/>
    <w:rsid w:val="00C72E21"/>
    <w:rsid w:val="00CB364B"/>
    <w:rsid w:val="00CB569F"/>
    <w:rsid w:val="00CD20D9"/>
    <w:rsid w:val="00CE0C51"/>
    <w:rsid w:val="00CE7237"/>
    <w:rsid w:val="00CF554B"/>
    <w:rsid w:val="00D06DAD"/>
    <w:rsid w:val="00D07B18"/>
    <w:rsid w:val="00D11803"/>
    <w:rsid w:val="00D25353"/>
    <w:rsid w:val="00D4083E"/>
    <w:rsid w:val="00D409D4"/>
    <w:rsid w:val="00D46A26"/>
    <w:rsid w:val="00D535B7"/>
    <w:rsid w:val="00D66F2A"/>
    <w:rsid w:val="00D67BDE"/>
    <w:rsid w:val="00D7138E"/>
    <w:rsid w:val="00D72471"/>
    <w:rsid w:val="00D80999"/>
    <w:rsid w:val="00D83558"/>
    <w:rsid w:val="00DA38B2"/>
    <w:rsid w:val="00DA4C79"/>
    <w:rsid w:val="00DB0802"/>
    <w:rsid w:val="00DC3BFA"/>
    <w:rsid w:val="00DD5969"/>
    <w:rsid w:val="00DE453E"/>
    <w:rsid w:val="00E039FB"/>
    <w:rsid w:val="00E56B34"/>
    <w:rsid w:val="00E56F35"/>
    <w:rsid w:val="00E62FB1"/>
    <w:rsid w:val="00E635EC"/>
    <w:rsid w:val="00E74CD4"/>
    <w:rsid w:val="00E90A38"/>
    <w:rsid w:val="00EA6ECF"/>
    <w:rsid w:val="00EB3F7E"/>
    <w:rsid w:val="00EB5D9B"/>
    <w:rsid w:val="00EC1F96"/>
    <w:rsid w:val="00EE2051"/>
    <w:rsid w:val="00EE76F7"/>
    <w:rsid w:val="00EF4F29"/>
    <w:rsid w:val="00F01496"/>
    <w:rsid w:val="00F0782C"/>
    <w:rsid w:val="00F07842"/>
    <w:rsid w:val="00F15147"/>
    <w:rsid w:val="00F1695E"/>
    <w:rsid w:val="00F37AA7"/>
    <w:rsid w:val="00F41CD4"/>
    <w:rsid w:val="00F42B76"/>
    <w:rsid w:val="00F43957"/>
    <w:rsid w:val="00F6497B"/>
    <w:rsid w:val="00F65132"/>
    <w:rsid w:val="00FA061B"/>
    <w:rsid w:val="00FA4A5B"/>
    <w:rsid w:val="00FC08BA"/>
    <w:rsid w:val="00FC1744"/>
    <w:rsid w:val="00FD248A"/>
    <w:rsid w:val="00FE0935"/>
    <w:rsid w:val="00FF035C"/>
    <w:rsid w:val="00FF6092"/>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4649,#f5f5f5,#fffff0,#fdfdff,white"/>
    </o:shapedefaults>
    <o:shapelayout v:ext="edit">
      <o:idmap v:ext="edit" data="2"/>
    </o:shapelayout>
  </w:shapeDefaults>
  <w:decimalSymbol w:val="."/>
  <w:listSeparator w:val=","/>
  <w14:docId w14:val="755EF43F"/>
  <w15:chartTrackingRefBased/>
  <w15:docId w15:val="{751FE395-FBFE-4C23-960D-B8BE07FD5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B21"/>
    <w:rPr>
      <w:rFonts w:ascii="Arial" w:hAnsi="Arial"/>
      <w:color w:val="002060"/>
    </w:rPr>
  </w:style>
  <w:style w:type="paragraph" w:styleId="Heading1">
    <w:name w:val="heading 1"/>
    <w:basedOn w:val="Normal"/>
    <w:next w:val="Normal"/>
    <w:link w:val="Heading1Char"/>
    <w:uiPriority w:val="9"/>
    <w:qFormat/>
    <w:rsid w:val="00B75B21"/>
    <w:pPr>
      <w:keepNext/>
      <w:keepLines/>
      <w:spacing w:before="240" w:after="0"/>
      <w:outlineLvl w:val="0"/>
    </w:pPr>
    <w:rPr>
      <w:rFonts w:eastAsiaTheme="majorEastAsia" w:cstheme="majorBidi"/>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B21"/>
    <w:rPr>
      <w:rFonts w:ascii="Arial" w:eastAsiaTheme="majorEastAsia" w:hAnsi="Arial" w:cstheme="majorBidi"/>
      <w:color w:val="002060"/>
      <w:sz w:val="48"/>
      <w:szCs w:val="32"/>
    </w:rPr>
  </w:style>
  <w:style w:type="paragraph" w:styleId="TOCHeading">
    <w:name w:val="TOC Heading"/>
    <w:basedOn w:val="Heading1"/>
    <w:next w:val="Normal"/>
    <w:uiPriority w:val="39"/>
    <w:unhideWhenUsed/>
    <w:qFormat/>
    <w:rsid w:val="003A3C24"/>
    <w:pPr>
      <w:outlineLvl w:val="9"/>
    </w:pPr>
    <w:rPr>
      <w:lang w:val="en-US"/>
      <w14:ligatures w14:val="none"/>
    </w:rPr>
  </w:style>
  <w:style w:type="paragraph" w:styleId="TOC1">
    <w:name w:val="toc 1"/>
    <w:basedOn w:val="Normal"/>
    <w:next w:val="Normal"/>
    <w:autoRedefine/>
    <w:uiPriority w:val="39"/>
    <w:unhideWhenUsed/>
    <w:rsid w:val="003A3C24"/>
    <w:pPr>
      <w:spacing w:after="100"/>
    </w:pPr>
  </w:style>
  <w:style w:type="character" w:styleId="Hyperlink">
    <w:name w:val="Hyperlink"/>
    <w:basedOn w:val="DefaultParagraphFont"/>
    <w:uiPriority w:val="99"/>
    <w:unhideWhenUsed/>
    <w:rsid w:val="003A3C24"/>
    <w:rPr>
      <w:color w:val="20FFFE" w:themeColor="hyperlink"/>
      <w:u w:val="single"/>
    </w:rPr>
  </w:style>
  <w:style w:type="paragraph" w:styleId="Header">
    <w:name w:val="header"/>
    <w:basedOn w:val="Normal"/>
    <w:link w:val="HeaderChar"/>
    <w:uiPriority w:val="99"/>
    <w:unhideWhenUsed/>
    <w:rsid w:val="003A3C24"/>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3C24"/>
    <w:rPr>
      <w:rFonts w:ascii="Roboto" w:hAnsi="Roboto"/>
      <w:color w:val="00FFAA"/>
    </w:rPr>
  </w:style>
  <w:style w:type="paragraph" w:styleId="Footer">
    <w:name w:val="footer"/>
    <w:basedOn w:val="Normal"/>
    <w:link w:val="FooterChar"/>
    <w:uiPriority w:val="99"/>
    <w:unhideWhenUsed/>
    <w:qFormat/>
    <w:rsid w:val="003A3C24"/>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3C24"/>
    <w:rPr>
      <w:rFonts w:ascii="Roboto" w:hAnsi="Roboto"/>
      <w:color w:val="00FFAA"/>
    </w:rPr>
  </w:style>
  <w:style w:type="paragraph" w:styleId="ListParagraph">
    <w:name w:val="List Paragraph"/>
    <w:basedOn w:val="Normal"/>
    <w:uiPriority w:val="34"/>
    <w:qFormat/>
    <w:rsid w:val="003524AC"/>
    <w:pPr>
      <w:ind w:left="720"/>
      <w:contextualSpacing/>
    </w:pPr>
  </w:style>
  <w:style w:type="character" w:styleId="UnresolvedMention">
    <w:name w:val="Unresolved Mention"/>
    <w:basedOn w:val="DefaultParagraphFont"/>
    <w:uiPriority w:val="99"/>
    <w:semiHidden/>
    <w:unhideWhenUsed/>
    <w:rsid w:val="002855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4515">
      <w:bodyDiv w:val="1"/>
      <w:marLeft w:val="0"/>
      <w:marRight w:val="0"/>
      <w:marTop w:val="0"/>
      <w:marBottom w:val="0"/>
      <w:divBdr>
        <w:top w:val="none" w:sz="0" w:space="0" w:color="auto"/>
        <w:left w:val="none" w:sz="0" w:space="0" w:color="auto"/>
        <w:bottom w:val="none" w:sz="0" w:space="0" w:color="auto"/>
        <w:right w:val="none" w:sz="0" w:space="0" w:color="auto"/>
      </w:divBdr>
    </w:div>
    <w:div w:id="140276977">
      <w:bodyDiv w:val="1"/>
      <w:marLeft w:val="0"/>
      <w:marRight w:val="0"/>
      <w:marTop w:val="0"/>
      <w:marBottom w:val="0"/>
      <w:divBdr>
        <w:top w:val="none" w:sz="0" w:space="0" w:color="auto"/>
        <w:left w:val="none" w:sz="0" w:space="0" w:color="auto"/>
        <w:bottom w:val="none" w:sz="0" w:space="0" w:color="auto"/>
        <w:right w:val="none" w:sz="0" w:space="0" w:color="auto"/>
      </w:divBdr>
    </w:div>
    <w:div w:id="234097101">
      <w:bodyDiv w:val="1"/>
      <w:marLeft w:val="0"/>
      <w:marRight w:val="0"/>
      <w:marTop w:val="0"/>
      <w:marBottom w:val="0"/>
      <w:divBdr>
        <w:top w:val="none" w:sz="0" w:space="0" w:color="auto"/>
        <w:left w:val="none" w:sz="0" w:space="0" w:color="auto"/>
        <w:bottom w:val="none" w:sz="0" w:space="0" w:color="auto"/>
        <w:right w:val="none" w:sz="0" w:space="0" w:color="auto"/>
      </w:divBdr>
    </w:div>
    <w:div w:id="255016616">
      <w:bodyDiv w:val="1"/>
      <w:marLeft w:val="0"/>
      <w:marRight w:val="0"/>
      <w:marTop w:val="0"/>
      <w:marBottom w:val="0"/>
      <w:divBdr>
        <w:top w:val="none" w:sz="0" w:space="0" w:color="auto"/>
        <w:left w:val="none" w:sz="0" w:space="0" w:color="auto"/>
        <w:bottom w:val="none" w:sz="0" w:space="0" w:color="auto"/>
        <w:right w:val="none" w:sz="0" w:space="0" w:color="auto"/>
      </w:divBdr>
    </w:div>
    <w:div w:id="329259421">
      <w:bodyDiv w:val="1"/>
      <w:marLeft w:val="0"/>
      <w:marRight w:val="0"/>
      <w:marTop w:val="0"/>
      <w:marBottom w:val="0"/>
      <w:divBdr>
        <w:top w:val="none" w:sz="0" w:space="0" w:color="auto"/>
        <w:left w:val="none" w:sz="0" w:space="0" w:color="auto"/>
        <w:bottom w:val="none" w:sz="0" w:space="0" w:color="auto"/>
        <w:right w:val="none" w:sz="0" w:space="0" w:color="auto"/>
      </w:divBdr>
    </w:div>
    <w:div w:id="519702711">
      <w:bodyDiv w:val="1"/>
      <w:marLeft w:val="0"/>
      <w:marRight w:val="0"/>
      <w:marTop w:val="0"/>
      <w:marBottom w:val="0"/>
      <w:divBdr>
        <w:top w:val="none" w:sz="0" w:space="0" w:color="auto"/>
        <w:left w:val="none" w:sz="0" w:space="0" w:color="auto"/>
        <w:bottom w:val="none" w:sz="0" w:space="0" w:color="auto"/>
        <w:right w:val="none" w:sz="0" w:space="0" w:color="auto"/>
      </w:divBdr>
    </w:div>
    <w:div w:id="540479189">
      <w:bodyDiv w:val="1"/>
      <w:marLeft w:val="0"/>
      <w:marRight w:val="0"/>
      <w:marTop w:val="0"/>
      <w:marBottom w:val="0"/>
      <w:divBdr>
        <w:top w:val="none" w:sz="0" w:space="0" w:color="auto"/>
        <w:left w:val="none" w:sz="0" w:space="0" w:color="auto"/>
        <w:bottom w:val="none" w:sz="0" w:space="0" w:color="auto"/>
        <w:right w:val="none" w:sz="0" w:space="0" w:color="auto"/>
      </w:divBdr>
      <w:divsChild>
        <w:div w:id="779376176">
          <w:marLeft w:val="0"/>
          <w:marRight w:val="0"/>
          <w:marTop w:val="0"/>
          <w:marBottom w:val="0"/>
          <w:divBdr>
            <w:top w:val="none" w:sz="0" w:space="0" w:color="auto"/>
            <w:left w:val="none" w:sz="0" w:space="0" w:color="auto"/>
            <w:bottom w:val="none" w:sz="0" w:space="0" w:color="auto"/>
            <w:right w:val="none" w:sz="0" w:space="0" w:color="auto"/>
          </w:divBdr>
          <w:divsChild>
            <w:div w:id="1620144393">
              <w:marLeft w:val="0"/>
              <w:marRight w:val="0"/>
              <w:marTop w:val="0"/>
              <w:marBottom w:val="0"/>
              <w:divBdr>
                <w:top w:val="none" w:sz="0" w:space="0" w:color="auto"/>
                <w:left w:val="none" w:sz="0" w:space="0" w:color="auto"/>
                <w:bottom w:val="none" w:sz="0" w:space="0" w:color="auto"/>
                <w:right w:val="none" w:sz="0" w:space="0" w:color="auto"/>
              </w:divBdr>
            </w:div>
            <w:div w:id="508448511">
              <w:marLeft w:val="0"/>
              <w:marRight w:val="0"/>
              <w:marTop w:val="0"/>
              <w:marBottom w:val="0"/>
              <w:divBdr>
                <w:top w:val="none" w:sz="0" w:space="0" w:color="auto"/>
                <w:left w:val="none" w:sz="0" w:space="0" w:color="auto"/>
                <w:bottom w:val="none" w:sz="0" w:space="0" w:color="auto"/>
                <w:right w:val="none" w:sz="0" w:space="0" w:color="auto"/>
              </w:divBdr>
            </w:div>
            <w:div w:id="839855811">
              <w:marLeft w:val="0"/>
              <w:marRight w:val="0"/>
              <w:marTop w:val="0"/>
              <w:marBottom w:val="0"/>
              <w:divBdr>
                <w:top w:val="none" w:sz="0" w:space="0" w:color="auto"/>
                <w:left w:val="none" w:sz="0" w:space="0" w:color="auto"/>
                <w:bottom w:val="none" w:sz="0" w:space="0" w:color="auto"/>
                <w:right w:val="none" w:sz="0" w:space="0" w:color="auto"/>
              </w:divBdr>
            </w:div>
            <w:div w:id="49421832">
              <w:marLeft w:val="0"/>
              <w:marRight w:val="0"/>
              <w:marTop w:val="0"/>
              <w:marBottom w:val="0"/>
              <w:divBdr>
                <w:top w:val="none" w:sz="0" w:space="0" w:color="auto"/>
                <w:left w:val="none" w:sz="0" w:space="0" w:color="auto"/>
                <w:bottom w:val="none" w:sz="0" w:space="0" w:color="auto"/>
                <w:right w:val="none" w:sz="0" w:space="0" w:color="auto"/>
              </w:divBdr>
            </w:div>
            <w:div w:id="601114102">
              <w:marLeft w:val="0"/>
              <w:marRight w:val="0"/>
              <w:marTop w:val="0"/>
              <w:marBottom w:val="0"/>
              <w:divBdr>
                <w:top w:val="none" w:sz="0" w:space="0" w:color="auto"/>
                <w:left w:val="none" w:sz="0" w:space="0" w:color="auto"/>
                <w:bottom w:val="none" w:sz="0" w:space="0" w:color="auto"/>
                <w:right w:val="none" w:sz="0" w:space="0" w:color="auto"/>
              </w:divBdr>
            </w:div>
            <w:div w:id="384909908">
              <w:marLeft w:val="0"/>
              <w:marRight w:val="0"/>
              <w:marTop w:val="0"/>
              <w:marBottom w:val="0"/>
              <w:divBdr>
                <w:top w:val="none" w:sz="0" w:space="0" w:color="auto"/>
                <w:left w:val="none" w:sz="0" w:space="0" w:color="auto"/>
                <w:bottom w:val="none" w:sz="0" w:space="0" w:color="auto"/>
                <w:right w:val="none" w:sz="0" w:space="0" w:color="auto"/>
              </w:divBdr>
            </w:div>
            <w:div w:id="531109879">
              <w:marLeft w:val="0"/>
              <w:marRight w:val="0"/>
              <w:marTop w:val="0"/>
              <w:marBottom w:val="0"/>
              <w:divBdr>
                <w:top w:val="none" w:sz="0" w:space="0" w:color="auto"/>
                <w:left w:val="none" w:sz="0" w:space="0" w:color="auto"/>
                <w:bottom w:val="none" w:sz="0" w:space="0" w:color="auto"/>
                <w:right w:val="none" w:sz="0" w:space="0" w:color="auto"/>
              </w:divBdr>
            </w:div>
            <w:div w:id="1620330263">
              <w:marLeft w:val="0"/>
              <w:marRight w:val="0"/>
              <w:marTop w:val="0"/>
              <w:marBottom w:val="0"/>
              <w:divBdr>
                <w:top w:val="none" w:sz="0" w:space="0" w:color="auto"/>
                <w:left w:val="none" w:sz="0" w:space="0" w:color="auto"/>
                <w:bottom w:val="none" w:sz="0" w:space="0" w:color="auto"/>
                <w:right w:val="none" w:sz="0" w:space="0" w:color="auto"/>
              </w:divBdr>
            </w:div>
            <w:div w:id="1401176913">
              <w:marLeft w:val="0"/>
              <w:marRight w:val="0"/>
              <w:marTop w:val="0"/>
              <w:marBottom w:val="0"/>
              <w:divBdr>
                <w:top w:val="none" w:sz="0" w:space="0" w:color="auto"/>
                <w:left w:val="none" w:sz="0" w:space="0" w:color="auto"/>
                <w:bottom w:val="none" w:sz="0" w:space="0" w:color="auto"/>
                <w:right w:val="none" w:sz="0" w:space="0" w:color="auto"/>
              </w:divBdr>
            </w:div>
            <w:div w:id="508637051">
              <w:marLeft w:val="0"/>
              <w:marRight w:val="0"/>
              <w:marTop w:val="0"/>
              <w:marBottom w:val="0"/>
              <w:divBdr>
                <w:top w:val="none" w:sz="0" w:space="0" w:color="auto"/>
                <w:left w:val="none" w:sz="0" w:space="0" w:color="auto"/>
                <w:bottom w:val="none" w:sz="0" w:space="0" w:color="auto"/>
                <w:right w:val="none" w:sz="0" w:space="0" w:color="auto"/>
              </w:divBdr>
            </w:div>
            <w:div w:id="604579395">
              <w:marLeft w:val="0"/>
              <w:marRight w:val="0"/>
              <w:marTop w:val="0"/>
              <w:marBottom w:val="0"/>
              <w:divBdr>
                <w:top w:val="none" w:sz="0" w:space="0" w:color="auto"/>
                <w:left w:val="none" w:sz="0" w:space="0" w:color="auto"/>
                <w:bottom w:val="none" w:sz="0" w:space="0" w:color="auto"/>
                <w:right w:val="none" w:sz="0" w:space="0" w:color="auto"/>
              </w:divBdr>
            </w:div>
            <w:div w:id="2019916910">
              <w:marLeft w:val="0"/>
              <w:marRight w:val="0"/>
              <w:marTop w:val="0"/>
              <w:marBottom w:val="0"/>
              <w:divBdr>
                <w:top w:val="none" w:sz="0" w:space="0" w:color="auto"/>
                <w:left w:val="none" w:sz="0" w:space="0" w:color="auto"/>
                <w:bottom w:val="none" w:sz="0" w:space="0" w:color="auto"/>
                <w:right w:val="none" w:sz="0" w:space="0" w:color="auto"/>
              </w:divBdr>
            </w:div>
            <w:div w:id="826941209">
              <w:marLeft w:val="0"/>
              <w:marRight w:val="0"/>
              <w:marTop w:val="0"/>
              <w:marBottom w:val="0"/>
              <w:divBdr>
                <w:top w:val="none" w:sz="0" w:space="0" w:color="auto"/>
                <w:left w:val="none" w:sz="0" w:space="0" w:color="auto"/>
                <w:bottom w:val="none" w:sz="0" w:space="0" w:color="auto"/>
                <w:right w:val="none" w:sz="0" w:space="0" w:color="auto"/>
              </w:divBdr>
            </w:div>
            <w:div w:id="265581641">
              <w:marLeft w:val="0"/>
              <w:marRight w:val="0"/>
              <w:marTop w:val="0"/>
              <w:marBottom w:val="0"/>
              <w:divBdr>
                <w:top w:val="none" w:sz="0" w:space="0" w:color="auto"/>
                <w:left w:val="none" w:sz="0" w:space="0" w:color="auto"/>
                <w:bottom w:val="none" w:sz="0" w:space="0" w:color="auto"/>
                <w:right w:val="none" w:sz="0" w:space="0" w:color="auto"/>
              </w:divBdr>
            </w:div>
            <w:div w:id="787358445">
              <w:marLeft w:val="0"/>
              <w:marRight w:val="0"/>
              <w:marTop w:val="0"/>
              <w:marBottom w:val="0"/>
              <w:divBdr>
                <w:top w:val="none" w:sz="0" w:space="0" w:color="auto"/>
                <w:left w:val="none" w:sz="0" w:space="0" w:color="auto"/>
                <w:bottom w:val="none" w:sz="0" w:space="0" w:color="auto"/>
                <w:right w:val="none" w:sz="0" w:space="0" w:color="auto"/>
              </w:divBdr>
            </w:div>
            <w:div w:id="1889493034">
              <w:marLeft w:val="0"/>
              <w:marRight w:val="0"/>
              <w:marTop w:val="0"/>
              <w:marBottom w:val="0"/>
              <w:divBdr>
                <w:top w:val="none" w:sz="0" w:space="0" w:color="auto"/>
                <w:left w:val="none" w:sz="0" w:space="0" w:color="auto"/>
                <w:bottom w:val="none" w:sz="0" w:space="0" w:color="auto"/>
                <w:right w:val="none" w:sz="0" w:space="0" w:color="auto"/>
              </w:divBdr>
            </w:div>
            <w:div w:id="1273128599">
              <w:marLeft w:val="0"/>
              <w:marRight w:val="0"/>
              <w:marTop w:val="0"/>
              <w:marBottom w:val="0"/>
              <w:divBdr>
                <w:top w:val="none" w:sz="0" w:space="0" w:color="auto"/>
                <w:left w:val="none" w:sz="0" w:space="0" w:color="auto"/>
                <w:bottom w:val="none" w:sz="0" w:space="0" w:color="auto"/>
                <w:right w:val="none" w:sz="0" w:space="0" w:color="auto"/>
              </w:divBdr>
            </w:div>
            <w:div w:id="1740713008">
              <w:marLeft w:val="0"/>
              <w:marRight w:val="0"/>
              <w:marTop w:val="0"/>
              <w:marBottom w:val="0"/>
              <w:divBdr>
                <w:top w:val="none" w:sz="0" w:space="0" w:color="auto"/>
                <w:left w:val="none" w:sz="0" w:space="0" w:color="auto"/>
                <w:bottom w:val="none" w:sz="0" w:space="0" w:color="auto"/>
                <w:right w:val="none" w:sz="0" w:space="0" w:color="auto"/>
              </w:divBdr>
            </w:div>
            <w:div w:id="10051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191">
      <w:bodyDiv w:val="1"/>
      <w:marLeft w:val="0"/>
      <w:marRight w:val="0"/>
      <w:marTop w:val="0"/>
      <w:marBottom w:val="0"/>
      <w:divBdr>
        <w:top w:val="none" w:sz="0" w:space="0" w:color="auto"/>
        <w:left w:val="none" w:sz="0" w:space="0" w:color="auto"/>
        <w:bottom w:val="none" w:sz="0" w:space="0" w:color="auto"/>
        <w:right w:val="none" w:sz="0" w:space="0" w:color="auto"/>
      </w:divBdr>
      <w:divsChild>
        <w:div w:id="497312452">
          <w:marLeft w:val="0"/>
          <w:marRight w:val="0"/>
          <w:marTop w:val="0"/>
          <w:marBottom w:val="0"/>
          <w:divBdr>
            <w:top w:val="none" w:sz="0" w:space="0" w:color="auto"/>
            <w:left w:val="none" w:sz="0" w:space="0" w:color="auto"/>
            <w:bottom w:val="none" w:sz="0" w:space="0" w:color="auto"/>
            <w:right w:val="none" w:sz="0" w:space="0" w:color="auto"/>
          </w:divBdr>
          <w:divsChild>
            <w:div w:id="1354957807">
              <w:marLeft w:val="0"/>
              <w:marRight w:val="0"/>
              <w:marTop w:val="0"/>
              <w:marBottom w:val="0"/>
              <w:divBdr>
                <w:top w:val="none" w:sz="0" w:space="0" w:color="auto"/>
                <w:left w:val="none" w:sz="0" w:space="0" w:color="auto"/>
                <w:bottom w:val="none" w:sz="0" w:space="0" w:color="auto"/>
                <w:right w:val="none" w:sz="0" w:space="0" w:color="auto"/>
              </w:divBdr>
            </w:div>
            <w:div w:id="1868634580">
              <w:marLeft w:val="0"/>
              <w:marRight w:val="0"/>
              <w:marTop w:val="0"/>
              <w:marBottom w:val="0"/>
              <w:divBdr>
                <w:top w:val="none" w:sz="0" w:space="0" w:color="auto"/>
                <w:left w:val="none" w:sz="0" w:space="0" w:color="auto"/>
                <w:bottom w:val="none" w:sz="0" w:space="0" w:color="auto"/>
                <w:right w:val="none" w:sz="0" w:space="0" w:color="auto"/>
              </w:divBdr>
            </w:div>
            <w:div w:id="1884555989">
              <w:marLeft w:val="0"/>
              <w:marRight w:val="0"/>
              <w:marTop w:val="0"/>
              <w:marBottom w:val="0"/>
              <w:divBdr>
                <w:top w:val="none" w:sz="0" w:space="0" w:color="auto"/>
                <w:left w:val="none" w:sz="0" w:space="0" w:color="auto"/>
                <w:bottom w:val="none" w:sz="0" w:space="0" w:color="auto"/>
                <w:right w:val="none" w:sz="0" w:space="0" w:color="auto"/>
              </w:divBdr>
            </w:div>
            <w:div w:id="284820376">
              <w:marLeft w:val="0"/>
              <w:marRight w:val="0"/>
              <w:marTop w:val="0"/>
              <w:marBottom w:val="0"/>
              <w:divBdr>
                <w:top w:val="none" w:sz="0" w:space="0" w:color="auto"/>
                <w:left w:val="none" w:sz="0" w:space="0" w:color="auto"/>
                <w:bottom w:val="none" w:sz="0" w:space="0" w:color="auto"/>
                <w:right w:val="none" w:sz="0" w:space="0" w:color="auto"/>
              </w:divBdr>
            </w:div>
            <w:div w:id="1694454048">
              <w:marLeft w:val="0"/>
              <w:marRight w:val="0"/>
              <w:marTop w:val="0"/>
              <w:marBottom w:val="0"/>
              <w:divBdr>
                <w:top w:val="none" w:sz="0" w:space="0" w:color="auto"/>
                <w:left w:val="none" w:sz="0" w:space="0" w:color="auto"/>
                <w:bottom w:val="none" w:sz="0" w:space="0" w:color="auto"/>
                <w:right w:val="none" w:sz="0" w:space="0" w:color="auto"/>
              </w:divBdr>
            </w:div>
            <w:div w:id="1290740639">
              <w:marLeft w:val="0"/>
              <w:marRight w:val="0"/>
              <w:marTop w:val="0"/>
              <w:marBottom w:val="0"/>
              <w:divBdr>
                <w:top w:val="none" w:sz="0" w:space="0" w:color="auto"/>
                <w:left w:val="none" w:sz="0" w:space="0" w:color="auto"/>
                <w:bottom w:val="none" w:sz="0" w:space="0" w:color="auto"/>
                <w:right w:val="none" w:sz="0" w:space="0" w:color="auto"/>
              </w:divBdr>
            </w:div>
            <w:div w:id="269165357">
              <w:marLeft w:val="0"/>
              <w:marRight w:val="0"/>
              <w:marTop w:val="0"/>
              <w:marBottom w:val="0"/>
              <w:divBdr>
                <w:top w:val="none" w:sz="0" w:space="0" w:color="auto"/>
                <w:left w:val="none" w:sz="0" w:space="0" w:color="auto"/>
                <w:bottom w:val="none" w:sz="0" w:space="0" w:color="auto"/>
                <w:right w:val="none" w:sz="0" w:space="0" w:color="auto"/>
              </w:divBdr>
            </w:div>
            <w:div w:id="2113087195">
              <w:marLeft w:val="0"/>
              <w:marRight w:val="0"/>
              <w:marTop w:val="0"/>
              <w:marBottom w:val="0"/>
              <w:divBdr>
                <w:top w:val="none" w:sz="0" w:space="0" w:color="auto"/>
                <w:left w:val="none" w:sz="0" w:space="0" w:color="auto"/>
                <w:bottom w:val="none" w:sz="0" w:space="0" w:color="auto"/>
                <w:right w:val="none" w:sz="0" w:space="0" w:color="auto"/>
              </w:divBdr>
            </w:div>
            <w:div w:id="626472192">
              <w:marLeft w:val="0"/>
              <w:marRight w:val="0"/>
              <w:marTop w:val="0"/>
              <w:marBottom w:val="0"/>
              <w:divBdr>
                <w:top w:val="none" w:sz="0" w:space="0" w:color="auto"/>
                <w:left w:val="none" w:sz="0" w:space="0" w:color="auto"/>
                <w:bottom w:val="none" w:sz="0" w:space="0" w:color="auto"/>
                <w:right w:val="none" w:sz="0" w:space="0" w:color="auto"/>
              </w:divBdr>
            </w:div>
            <w:div w:id="1703361986">
              <w:marLeft w:val="0"/>
              <w:marRight w:val="0"/>
              <w:marTop w:val="0"/>
              <w:marBottom w:val="0"/>
              <w:divBdr>
                <w:top w:val="none" w:sz="0" w:space="0" w:color="auto"/>
                <w:left w:val="none" w:sz="0" w:space="0" w:color="auto"/>
                <w:bottom w:val="none" w:sz="0" w:space="0" w:color="auto"/>
                <w:right w:val="none" w:sz="0" w:space="0" w:color="auto"/>
              </w:divBdr>
            </w:div>
            <w:div w:id="1219244327">
              <w:marLeft w:val="0"/>
              <w:marRight w:val="0"/>
              <w:marTop w:val="0"/>
              <w:marBottom w:val="0"/>
              <w:divBdr>
                <w:top w:val="none" w:sz="0" w:space="0" w:color="auto"/>
                <w:left w:val="none" w:sz="0" w:space="0" w:color="auto"/>
                <w:bottom w:val="none" w:sz="0" w:space="0" w:color="auto"/>
                <w:right w:val="none" w:sz="0" w:space="0" w:color="auto"/>
              </w:divBdr>
            </w:div>
            <w:div w:id="714351719">
              <w:marLeft w:val="0"/>
              <w:marRight w:val="0"/>
              <w:marTop w:val="0"/>
              <w:marBottom w:val="0"/>
              <w:divBdr>
                <w:top w:val="none" w:sz="0" w:space="0" w:color="auto"/>
                <w:left w:val="none" w:sz="0" w:space="0" w:color="auto"/>
                <w:bottom w:val="none" w:sz="0" w:space="0" w:color="auto"/>
                <w:right w:val="none" w:sz="0" w:space="0" w:color="auto"/>
              </w:divBdr>
            </w:div>
            <w:div w:id="334694110">
              <w:marLeft w:val="0"/>
              <w:marRight w:val="0"/>
              <w:marTop w:val="0"/>
              <w:marBottom w:val="0"/>
              <w:divBdr>
                <w:top w:val="none" w:sz="0" w:space="0" w:color="auto"/>
                <w:left w:val="none" w:sz="0" w:space="0" w:color="auto"/>
                <w:bottom w:val="none" w:sz="0" w:space="0" w:color="auto"/>
                <w:right w:val="none" w:sz="0" w:space="0" w:color="auto"/>
              </w:divBdr>
            </w:div>
            <w:div w:id="2071076515">
              <w:marLeft w:val="0"/>
              <w:marRight w:val="0"/>
              <w:marTop w:val="0"/>
              <w:marBottom w:val="0"/>
              <w:divBdr>
                <w:top w:val="none" w:sz="0" w:space="0" w:color="auto"/>
                <w:left w:val="none" w:sz="0" w:space="0" w:color="auto"/>
                <w:bottom w:val="none" w:sz="0" w:space="0" w:color="auto"/>
                <w:right w:val="none" w:sz="0" w:space="0" w:color="auto"/>
              </w:divBdr>
            </w:div>
            <w:div w:id="1912227373">
              <w:marLeft w:val="0"/>
              <w:marRight w:val="0"/>
              <w:marTop w:val="0"/>
              <w:marBottom w:val="0"/>
              <w:divBdr>
                <w:top w:val="none" w:sz="0" w:space="0" w:color="auto"/>
                <w:left w:val="none" w:sz="0" w:space="0" w:color="auto"/>
                <w:bottom w:val="none" w:sz="0" w:space="0" w:color="auto"/>
                <w:right w:val="none" w:sz="0" w:space="0" w:color="auto"/>
              </w:divBdr>
            </w:div>
            <w:div w:id="971911022">
              <w:marLeft w:val="0"/>
              <w:marRight w:val="0"/>
              <w:marTop w:val="0"/>
              <w:marBottom w:val="0"/>
              <w:divBdr>
                <w:top w:val="none" w:sz="0" w:space="0" w:color="auto"/>
                <w:left w:val="none" w:sz="0" w:space="0" w:color="auto"/>
                <w:bottom w:val="none" w:sz="0" w:space="0" w:color="auto"/>
                <w:right w:val="none" w:sz="0" w:space="0" w:color="auto"/>
              </w:divBdr>
            </w:div>
            <w:div w:id="359824341">
              <w:marLeft w:val="0"/>
              <w:marRight w:val="0"/>
              <w:marTop w:val="0"/>
              <w:marBottom w:val="0"/>
              <w:divBdr>
                <w:top w:val="none" w:sz="0" w:space="0" w:color="auto"/>
                <w:left w:val="none" w:sz="0" w:space="0" w:color="auto"/>
                <w:bottom w:val="none" w:sz="0" w:space="0" w:color="auto"/>
                <w:right w:val="none" w:sz="0" w:space="0" w:color="auto"/>
              </w:divBdr>
            </w:div>
            <w:div w:id="1425345712">
              <w:marLeft w:val="0"/>
              <w:marRight w:val="0"/>
              <w:marTop w:val="0"/>
              <w:marBottom w:val="0"/>
              <w:divBdr>
                <w:top w:val="none" w:sz="0" w:space="0" w:color="auto"/>
                <w:left w:val="none" w:sz="0" w:space="0" w:color="auto"/>
                <w:bottom w:val="none" w:sz="0" w:space="0" w:color="auto"/>
                <w:right w:val="none" w:sz="0" w:space="0" w:color="auto"/>
              </w:divBdr>
            </w:div>
            <w:div w:id="9104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7584">
      <w:bodyDiv w:val="1"/>
      <w:marLeft w:val="0"/>
      <w:marRight w:val="0"/>
      <w:marTop w:val="0"/>
      <w:marBottom w:val="0"/>
      <w:divBdr>
        <w:top w:val="none" w:sz="0" w:space="0" w:color="auto"/>
        <w:left w:val="none" w:sz="0" w:space="0" w:color="auto"/>
        <w:bottom w:val="none" w:sz="0" w:space="0" w:color="auto"/>
        <w:right w:val="none" w:sz="0" w:space="0" w:color="auto"/>
      </w:divBdr>
    </w:div>
    <w:div w:id="724258823">
      <w:bodyDiv w:val="1"/>
      <w:marLeft w:val="0"/>
      <w:marRight w:val="0"/>
      <w:marTop w:val="0"/>
      <w:marBottom w:val="0"/>
      <w:divBdr>
        <w:top w:val="none" w:sz="0" w:space="0" w:color="auto"/>
        <w:left w:val="none" w:sz="0" w:space="0" w:color="auto"/>
        <w:bottom w:val="none" w:sz="0" w:space="0" w:color="auto"/>
        <w:right w:val="none" w:sz="0" w:space="0" w:color="auto"/>
      </w:divBdr>
    </w:div>
    <w:div w:id="761296042">
      <w:bodyDiv w:val="1"/>
      <w:marLeft w:val="0"/>
      <w:marRight w:val="0"/>
      <w:marTop w:val="0"/>
      <w:marBottom w:val="0"/>
      <w:divBdr>
        <w:top w:val="none" w:sz="0" w:space="0" w:color="auto"/>
        <w:left w:val="none" w:sz="0" w:space="0" w:color="auto"/>
        <w:bottom w:val="none" w:sz="0" w:space="0" w:color="auto"/>
        <w:right w:val="none" w:sz="0" w:space="0" w:color="auto"/>
      </w:divBdr>
    </w:div>
    <w:div w:id="762654428">
      <w:bodyDiv w:val="1"/>
      <w:marLeft w:val="0"/>
      <w:marRight w:val="0"/>
      <w:marTop w:val="0"/>
      <w:marBottom w:val="0"/>
      <w:divBdr>
        <w:top w:val="none" w:sz="0" w:space="0" w:color="auto"/>
        <w:left w:val="none" w:sz="0" w:space="0" w:color="auto"/>
        <w:bottom w:val="none" w:sz="0" w:space="0" w:color="auto"/>
        <w:right w:val="none" w:sz="0" w:space="0" w:color="auto"/>
      </w:divBdr>
      <w:divsChild>
        <w:div w:id="1392460626">
          <w:marLeft w:val="0"/>
          <w:marRight w:val="0"/>
          <w:marTop w:val="0"/>
          <w:marBottom w:val="0"/>
          <w:divBdr>
            <w:top w:val="none" w:sz="0" w:space="0" w:color="auto"/>
            <w:left w:val="none" w:sz="0" w:space="0" w:color="auto"/>
            <w:bottom w:val="none" w:sz="0" w:space="0" w:color="auto"/>
            <w:right w:val="none" w:sz="0" w:space="0" w:color="auto"/>
          </w:divBdr>
          <w:divsChild>
            <w:div w:id="1402363463">
              <w:marLeft w:val="0"/>
              <w:marRight w:val="0"/>
              <w:marTop w:val="0"/>
              <w:marBottom w:val="0"/>
              <w:divBdr>
                <w:top w:val="none" w:sz="0" w:space="0" w:color="auto"/>
                <w:left w:val="none" w:sz="0" w:space="0" w:color="auto"/>
                <w:bottom w:val="none" w:sz="0" w:space="0" w:color="auto"/>
                <w:right w:val="none" w:sz="0" w:space="0" w:color="auto"/>
              </w:divBdr>
            </w:div>
            <w:div w:id="1720086834">
              <w:marLeft w:val="0"/>
              <w:marRight w:val="0"/>
              <w:marTop w:val="0"/>
              <w:marBottom w:val="0"/>
              <w:divBdr>
                <w:top w:val="none" w:sz="0" w:space="0" w:color="auto"/>
                <w:left w:val="none" w:sz="0" w:space="0" w:color="auto"/>
                <w:bottom w:val="none" w:sz="0" w:space="0" w:color="auto"/>
                <w:right w:val="none" w:sz="0" w:space="0" w:color="auto"/>
              </w:divBdr>
            </w:div>
            <w:div w:id="798449734">
              <w:marLeft w:val="0"/>
              <w:marRight w:val="0"/>
              <w:marTop w:val="0"/>
              <w:marBottom w:val="0"/>
              <w:divBdr>
                <w:top w:val="none" w:sz="0" w:space="0" w:color="auto"/>
                <w:left w:val="none" w:sz="0" w:space="0" w:color="auto"/>
                <w:bottom w:val="none" w:sz="0" w:space="0" w:color="auto"/>
                <w:right w:val="none" w:sz="0" w:space="0" w:color="auto"/>
              </w:divBdr>
            </w:div>
            <w:div w:id="78330438">
              <w:marLeft w:val="0"/>
              <w:marRight w:val="0"/>
              <w:marTop w:val="0"/>
              <w:marBottom w:val="0"/>
              <w:divBdr>
                <w:top w:val="none" w:sz="0" w:space="0" w:color="auto"/>
                <w:left w:val="none" w:sz="0" w:space="0" w:color="auto"/>
                <w:bottom w:val="none" w:sz="0" w:space="0" w:color="auto"/>
                <w:right w:val="none" w:sz="0" w:space="0" w:color="auto"/>
              </w:divBdr>
            </w:div>
            <w:div w:id="476533246">
              <w:marLeft w:val="0"/>
              <w:marRight w:val="0"/>
              <w:marTop w:val="0"/>
              <w:marBottom w:val="0"/>
              <w:divBdr>
                <w:top w:val="none" w:sz="0" w:space="0" w:color="auto"/>
                <w:left w:val="none" w:sz="0" w:space="0" w:color="auto"/>
                <w:bottom w:val="none" w:sz="0" w:space="0" w:color="auto"/>
                <w:right w:val="none" w:sz="0" w:space="0" w:color="auto"/>
              </w:divBdr>
            </w:div>
            <w:div w:id="560403601">
              <w:marLeft w:val="0"/>
              <w:marRight w:val="0"/>
              <w:marTop w:val="0"/>
              <w:marBottom w:val="0"/>
              <w:divBdr>
                <w:top w:val="none" w:sz="0" w:space="0" w:color="auto"/>
                <w:left w:val="none" w:sz="0" w:space="0" w:color="auto"/>
                <w:bottom w:val="none" w:sz="0" w:space="0" w:color="auto"/>
                <w:right w:val="none" w:sz="0" w:space="0" w:color="auto"/>
              </w:divBdr>
            </w:div>
            <w:div w:id="390080669">
              <w:marLeft w:val="0"/>
              <w:marRight w:val="0"/>
              <w:marTop w:val="0"/>
              <w:marBottom w:val="0"/>
              <w:divBdr>
                <w:top w:val="none" w:sz="0" w:space="0" w:color="auto"/>
                <w:left w:val="none" w:sz="0" w:space="0" w:color="auto"/>
                <w:bottom w:val="none" w:sz="0" w:space="0" w:color="auto"/>
                <w:right w:val="none" w:sz="0" w:space="0" w:color="auto"/>
              </w:divBdr>
            </w:div>
            <w:div w:id="410153459">
              <w:marLeft w:val="0"/>
              <w:marRight w:val="0"/>
              <w:marTop w:val="0"/>
              <w:marBottom w:val="0"/>
              <w:divBdr>
                <w:top w:val="none" w:sz="0" w:space="0" w:color="auto"/>
                <w:left w:val="none" w:sz="0" w:space="0" w:color="auto"/>
                <w:bottom w:val="none" w:sz="0" w:space="0" w:color="auto"/>
                <w:right w:val="none" w:sz="0" w:space="0" w:color="auto"/>
              </w:divBdr>
            </w:div>
            <w:div w:id="568734690">
              <w:marLeft w:val="0"/>
              <w:marRight w:val="0"/>
              <w:marTop w:val="0"/>
              <w:marBottom w:val="0"/>
              <w:divBdr>
                <w:top w:val="none" w:sz="0" w:space="0" w:color="auto"/>
                <w:left w:val="none" w:sz="0" w:space="0" w:color="auto"/>
                <w:bottom w:val="none" w:sz="0" w:space="0" w:color="auto"/>
                <w:right w:val="none" w:sz="0" w:space="0" w:color="auto"/>
              </w:divBdr>
            </w:div>
            <w:div w:id="1852914979">
              <w:marLeft w:val="0"/>
              <w:marRight w:val="0"/>
              <w:marTop w:val="0"/>
              <w:marBottom w:val="0"/>
              <w:divBdr>
                <w:top w:val="none" w:sz="0" w:space="0" w:color="auto"/>
                <w:left w:val="none" w:sz="0" w:space="0" w:color="auto"/>
                <w:bottom w:val="none" w:sz="0" w:space="0" w:color="auto"/>
                <w:right w:val="none" w:sz="0" w:space="0" w:color="auto"/>
              </w:divBdr>
            </w:div>
            <w:div w:id="1971520005">
              <w:marLeft w:val="0"/>
              <w:marRight w:val="0"/>
              <w:marTop w:val="0"/>
              <w:marBottom w:val="0"/>
              <w:divBdr>
                <w:top w:val="none" w:sz="0" w:space="0" w:color="auto"/>
                <w:left w:val="none" w:sz="0" w:space="0" w:color="auto"/>
                <w:bottom w:val="none" w:sz="0" w:space="0" w:color="auto"/>
                <w:right w:val="none" w:sz="0" w:space="0" w:color="auto"/>
              </w:divBdr>
            </w:div>
            <w:div w:id="85343691">
              <w:marLeft w:val="0"/>
              <w:marRight w:val="0"/>
              <w:marTop w:val="0"/>
              <w:marBottom w:val="0"/>
              <w:divBdr>
                <w:top w:val="none" w:sz="0" w:space="0" w:color="auto"/>
                <w:left w:val="none" w:sz="0" w:space="0" w:color="auto"/>
                <w:bottom w:val="none" w:sz="0" w:space="0" w:color="auto"/>
                <w:right w:val="none" w:sz="0" w:space="0" w:color="auto"/>
              </w:divBdr>
            </w:div>
            <w:div w:id="721632163">
              <w:marLeft w:val="0"/>
              <w:marRight w:val="0"/>
              <w:marTop w:val="0"/>
              <w:marBottom w:val="0"/>
              <w:divBdr>
                <w:top w:val="none" w:sz="0" w:space="0" w:color="auto"/>
                <w:left w:val="none" w:sz="0" w:space="0" w:color="auto"/>
                <w:bottom w:val="none" w:sz="0" w:space="0" w:color="auto"/>
                <w:right w:val="none" w:sz="0" w:space="0" w:color="auto"/>
              </w:divBdr>
            </w:div>
            <w:div w:id="1885363721">
              <w:marLeft w:val="0"/>
              <w:marRight w:val="0"/>
              <w:marTop w:val="0"/>
              <w:marBottom w:val="0"/>
              <w:divBdr>
                <w:top w:val="none" w:sz="0" w:space="0" w:color="auto"/>
                <w:left w:val="none" w:sz="0" w:space="0" w:color="auto"/>
                <w:bottom w:val="none" w:sz="0" w:space="0" w:color="auto"/>
                <w:right w:val="none" w:sz="0" w:space="0" w:color="auto"/>
              </w:divBdr>
            </w:div>
            <w:div w:id="588974188">
              <w:marLeft w:val="0"/>
              <w:marRight w:val="0"/>
              <w:marTop w:val="0"/>
              <w:marBottom w:val="0"/>
              <w:divBdr>
                <w:top w:val="none" w:sz="0" w:space="0" w:color="auto"/>
                <w:left w:val="none" w:sz="0" w:space="0" w:color="auto"/>
                <w:bottom w:val="none" w:sz="0" w:space="0" w:color="auto"/>
                <w:right w:val="none" w:sz="0" w:space="0" w:color="auto"/>
              </w:divBdr>
            </w:div>
            <w:div w:id="640579450">
              <w:marLeft w:val="0"/>
              <w:marRight w:val="0"/>
              <w:marTop w:val="0"/>
              <w:marBottom w:val="0"/>
              <w:divBdr>
                <w:top w:val="none" w:sz="0" w:space="0" w:color="auto"/>
                <w:left w:val="none" w:sz="0" w:space="0" w:color="auto"/>
                <w:bottom w:val="none" w:sz="0" w:space="0" w:color="auto"/>
                <w:right w:val="none" w:sz="0" w:space="0" w:color="auto"/>
              </w:divBdr>
            </w:div>
            <w:div w:id="571041787">
              <w:marLeft w:val="0"/>
              <w:marRight w:val="0"/>
              <w:marTop w:val="0"/>
              <w:marBottom w:val="0"/>
              <w:divBdr>
                <w:top w:val="none" w:sz="0" w:space="0" w:color="auto"/>
                <w:left w:val="none" w:sz="0" w:space="0" w:color="auto"/>
                <w:bottom w:val="none" w:sz="0" w:space="0" w:color="auto"/>
                <w:right w:val="none" w:sz="0" w:space="0" w:color="auto"/>
              </w:divBdr>
            </w:div>
            <w:div w:id="1057705028">
              <w:marLeft w:val="0"/>
              <w:marRight w:val="0"/>
              <w:marTop w:val="0"/>
              <w:marBottom w:val="0"/>
              <w:divBdr>
                <w:top w:val="none" w:sz="0" w:space="0" w:color="auto"/>
                <w:left w:val="none" w:sz="0" w:space="0" w:color="auto"/>
                <w:bottom w:val="none" w:sz="0" w:space="0" w:color="auto"/>
                <w:right w:val="none" w:sz="0" w:space="0" w:color="auto"/>
              </w:divBdr>
            </w:div>
            <w:div w:id="16233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5250">
      <w:bodyDiv w:val="1"/>
      <w:marLeft w:val="0"/>
      <w:marRight w:val="0"/>
      <w:marTop w:val="0"/>
      <w:marBottom w:val="0"/>
      <w:divBdr>
        <w:top w:val="none" w:sz="0" w:space="0" w:color="auto"/>
        <w:left w:val="none" w:sz="0" w:space="0" w:color="auto"/>
        <w:bottom w:val="none" w:sz="0" w:space="0" w:color="auto"/>
        <w:right w:val="none" w:sz="0" w:space="0" w:color="auto"/>
      </w:divBdr>
    </w:div>
    <w:div w:id="1021781503">
      <w:bodyDiv w:val="1"/>
      <w:marLeft w:val="0"/>
      <w:marRight w:val="0"/>
      <w:marTop w:val="0"/>
      <w:marBottom w:val="0"/>
      <w:divBdr>
        <w:top w:val="none" w:sz="0" w:space="0" w:color="auto"/>
        <w:left w:val="none" w:sz="0" w:space="0" w:color="auto"/>
        <w:bottom w:val="none" w:sz="0" w:space="0" w:color="auto"/>
        <w:right w:val="none" w:sz="0" w:space="0" w:color="auto"/>
      </w:divBdr>
    </w:div>
    <w:div w:id="1051688013">
      <w:bodyDiv w:val="1"/>
      <w:marLeft w:val="0"/>
      <w:marRight w:val="0"/>
      <w:marTop w:val="0"/>
      <w:marBottom w:val="0"/>
      <w:divBdr>
        <w:top w:val="none" w:sz="0" w:space="0" w:color="auto"/>
        <w:left w:val="none" w:sz="0" w:space="0" w:color="auto"/>
        <w:bottom w:val="none" w:sz="0" w:space="0" w:color="auto"/>
        <w:right w:val="none" w:sz="0" w:space="0" w:color="auto"/>
      </w:divBdr>
    </w:div>
    <w:div w:id="1189489468">
      <w:bodyDiv w:val="1"/>
      <w:marLeft w:val="0"/>
      <w:marRight w:val="0"/>
      <w:marTop w:val="0"/>
      <w:marBottom w:val="0"/>
      <w:divBdr>
        <w:top w:val="none" w:sz="0" w:space="0" w:color="auto"/>
        <w:left w:val="none" w:sz="0" w:space="0" w:color="auto"/>
        <w:bottom w:val="none" w:sz="0" w:space="0" w:color="auto"/>
        <w:right w:val="none" w:sz="0" w:space="0" w:color="auto"/>
      </w:divBdr>
    </w:div>
    <w:div w:id="1263562498">
      <w:bodyDiv w:val="1"/>
      <w:marLeft w:val="0"/>
      <w:marRight w:val="0"/>
      <w:marTop w:val="0"/>
      <w:marBottom w:val="0"/>
      <w:divBdr>
        <w:top w:val="none" w:sz="0" w:space="0" w:color="auto"/>
        <w:left w:val="none" w:sz="0" w:space="0" w:color="auto"/>
        <w:bottom w:val="none" w:sz="0" w:space="0" w:color="auto"/>
        <w:right w:val="none" w:sz="0" w:space="0" w:color="auto"/>
      </w:divBdr>
      <w:divsChild>
        <w:div w:id="1301152560">
          <w:marLeft w:val="0"/>
          <w:marRight w:val="0"/>
          <w:marTop w:val="0"/>
          <w:marBottom w:val="0"/>
          <w:divBdr>
            <w:top w:val="none" w:sz="0" w:space="0" w:color="auto"/>
            <w:left w:val="none" w:sz="0" w:space="0" w:color="auto"/>
            <w:bottom w:val="none" w:sz="0" w:space="0" w:color="auto"/>
            <w:right w:val="none" w:sz="0" w:space="0" w:color="auto"/>
          </w:divBdr>
          <w:divsChild>
            <w:div w:id="792208726">
              <w:marLeft w:val="0"/>
              <w:marRight w:val="0"/>
              <w:marTop w:val="0"/>
              <w:marBottom w:val="0"/>
              <w:divBdr>
                <w:top w:val="none" w:sz="0" w:space="0" w:color="auto"/>
                <w:left w:val="none" w:sz="0" w:space="0" w:color="auto"/>
                <w:bottom w:val="none" w:sz="0" w:space="0" w:color="auto"/>
                <w:right w:val="none" w:sz="0" w:space="0" w:color="auto"/>
              </w:divBdr>
            </w:div>
            <w:div w:id="1994019119">
              <w:marLeft w:val="0"/>
              <w:marRight w:val="0"/>
              <w:marTop w:val="0"/>
              <w:marBottom w:val="0"/>
              <w:divBdr>
                <w:top w:val="none" w:sz="0" w:space="0" w:color="auto"/>
                <w:left w:val="none" w:sz="0" w:space="0" w:color="auto"/>
                <w:bottom w:val="none" w:sz="0" w:space="0" w:color="auto"/>
                <w:right w:val="none" w:sz="0" w:space="0" w:color="auto"/>
              </w:divBdr>
            </w:div>
            <w:div w:id="105390153">
              <w:marLeft w:val="0"/>
              <w:marRight w:val="0"/>
              <w:marTop w:val="0"/>
              <w:marBottom w:val="0"/>
              <w:divBdr>
                <w:top w:val="none" w:sz="0" w:space="0" w:color="auto"/>
                <w:left w:val="none" w:sz="0" w:space="0" w:color="auto"/>
                <w:bottom w:val="none" w:sz="0" w:space="0" w:color="auto"/>
                <w:right w:val="none" w:sz="0" w:space="0" w:color="auto"/>
              </w:divBdr>
            </w:div>
            <w:div w:id="471678543">
              <w:marLeft w:val="0"/>
              <w:marRight w:val="0"/>
              <w:marTop w:val="0"/>
              <w:marBottom w:val="0"/>
              <w:divBdr>
                <w:top w:val="none" w:sz="0" w:space="0" w:color="auto"/>
                <w:left w:val="none" w:sz="0" w:space="0" w:color="auto"/>
                <w:bottom w:val="none" w:sz="0" w:space="0" w:color="auto"/>
                <w:right w:val="none" w:sz="0" w:space="0" w:color="auto"/>
              </w:divBdr>
            </w:div>
            <w:div w:id="18699504">
              <w:marLeft w:val="0"/>
              <w:marRight w:val="0"/>
              <w:marTop w:val="0"/>
              <w:marBottom w:val="0"/>
              <w:divBdr>
                <w:top w:val="none" w:sz="0" w:space="0" w:color="auto"/>
                <w:left w:val="none" w:sz="0" w:space="0" w:color="auto"/>
                <w:bottom w:val="none" w:sz="0" w:space="0" w:color="auto"/>
                <w:right w:val="none" w:sz="0" w:space="0" w:color="auto"/>
              </w:divBdr>
            </w:div>
            <w:div w:id="505830896">
              <w:marLeft w:val="0"/>
              <w:marRight w:val="0"/>
              <w:marTop w:val="0"/>
              <w:marBottom w:val="0"/>
              <w:divBdr>
                <w:top w:val="none" w:sz="0" w:space="0" w:color="auto"/>
                <w:left w:val="none" w:sz="0" w:space="0" w:color="auto"/>
                <w:bottom w:val="none" w:sz="0" w:space="0" w:color="auto"/>
                <w:right w:val="none" w:sz="0" w:space="0" w:color="auto"/>
              </w:divBdr>
            </w:div>
            <w:div w:id="1742290045">
              <w:marLeft w:val="0"/>
              <w:marRight w:val="0"/>
              <w:marTop w:val="0"/>
              <w:marBottom w:val="0"/>
              <w:divBdr>
                <w:top w:val="none" w:sz="0" w:space="0" w:color="auto"/>
                <w:left w:val="none" w:sz="0" w:space="0" w:color="auto"/>
                <w:bottom w:val="none" w:sz="0" w:space="0" w:color="auto"/>
                <w:right w:val="none" w:sz="0" w:space="0" w:color="auto"/>
              </w:divBdr>
            </w:div>
            <w:div w:id="412896341">
              <w:marLeft w:val="0"/>
              <w:marRight w:val="0"/>
              <w:marTop w:val="0"/>
              <w:marBottom w:val="0"/>
              <w:divBdr>
                <w:top w:val="none" w:sz="0" w:space="0" w:color="auto"/>
                <w:left w:val="none" w:sz="0" w:space="0" w:color="auto"/>
                <w:bottom w:val="none" w:sz="0" w:space="0" w:color="auto"/>
                <w:right w:val="none" w:sz="0" w:space="0" w:color="auto"/>
              </w:divBdr>
            </w:div>
            <w:div w:id="2003388741">
              <w:marLeft w:val="0"/>
              <w:marRight w:val="0"/>
              <w:marTop w:val="0"/>
              <w:marBottom w:val="0"/>
              <w:divBdr>
                <w:top w:val="none" w:sz="0" w:space="0" w:color="auto"/>
                <w:left w:val="none" w:sz="0" w:space="0" w:color="auto"/>
                <w:bottom w:val="none" w:sz="0" w:space="0" w:color="auto"/>
                <w:right w:val="none" w:sz="0" w:space="0" w:color="auto"/>
              </w:divBdr>
            </w:div>
            <w:div w:id="1772041935">
              <w:marLeft w:val="0"/>
              <w:marRight w:val="0"/>
              <w:marTop w:val="0"/>
              <w:marBottom w:val="0"/>
              <w:divBdr>
                <w:top w:val="none" w:sz="0" w:space="0" w:color="auto"/>
                <w:left w:val="none" w:sz="0" w:space="0" w:color="auto"/>
                <w:bottom w:val="none" w:sz="0" w:space="0" w:color="auto"/>
                <w:right w:val="none" w:sz="0" w:space="0" w:color="auto"/>
              </w:divBdr>
            </w:div>
            <w:div w:id="1270971733">
              <w:marLeft w:val="0"/>
              <w:marRight w:val="0"/>
              <w:marTop w:val="0"/>
              <w:marBottom w:val="0"/>
              <w:divBdr>
                <w:top w:val="none" w:sz="0" w:space="0" w:color="auto"/>
                <w:left w:val="none" w:sz="0" w:space="0" w:color="auto"/>
                <w:bottom w:val="none" w:sz="0" w:space="0" w:color="auto"/>
                <w:right w:val="none" w:sz="0" w:space="0" w:color="auto"/>
              </w:divBdr>
            </w:div>
            <w:div w:id="1163348747">
              <w:marLeft w:val="0"/>
              <w:marRight w:val="0"/>
              <w:marTop w:val="0"/>
              <w:marBottom w:val="0"/>
              <w:divBdr>
                <w:top w:val="none" w:sz="0" w:space="0" w:color="auto"/>
                <w:left w:val="none" w:sz="0" w:space="0" w:color="auto"/>
                <w:bottom w:val="none" w:sz="0" w:space="0" w:color="auto"/>
                <w:right w:val="none" w:sz="0" w:space="0" w:color="auto"/>
              </w:divBdr>
            </w:div>
            <w:div w:id="323976220">
              <w:marLeft w:val="0"/>
              <w:marRight w:val="0"/>
              <w:marTop w:val="0"/>
              <w:marBottom w:val="0"/>
              <w:divBdr>
                <w:top w:val="none" w:sz="0" w:space="0" w:color="auto"/>
                <w:left w:val="none" w:sz="0" w:space="0" w:color="auto"/>
                <w:bottom w:val="none" w:sz="0" w:space="0" w:color="auto"/>
                <w:right w:val="none" w:sz="0" w:space="0" w:color="auto"/>
              </w:divBdr>
            </w:div>
            <w:div w:id="19885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0592">
      <w:bodyDiv w:val="1"/>
      <w:marLeft w:val="0"/>
      <w:marRight w:val="0"/>
      <w:marTop w:val="0"/>
      <w:marBottom w:val="0"/>
      <w:divBdr>
        <w:top w:val="none" w:sz="0" w:space="0" w:color="auto"/>
        <w:left w:val="none" w:sz="0" w:space="0" w:color="auto"/>
        <w:bottom w:val="none" w:sz="0" w:space="0" w:color="auto"/>
        <w:right w:val="none" w:sz="0" w:space="0" w:color="auto"/>
      </w:divBdr>
    </w:div>
    <w:div w:id="1547374492">
      <w:bodyDiv w:val="1"/>
      <w:marLeft w:val="0"/>
      <w:marRight w:val="0"/>
      <w:marTop w:val="0"/>
      <w:marBottom w:val="0"/>
      <w:divBdr>
        <w:top w:val="none" w:sz="0" w:space="0" w:color="auto"/>
        <w:left w:val="none" w:sz="0" w:space="0" w:color="auto"/>
        <w:bottom w:val="none" w:sz="0" w:space="0" w:color="auto"/>
        <w:right w:val="none" w:sz="0" w:space="0" w:color="auto"/>
      </w:divBdr>
    </w:div>
    <w:div w:id="1585991418">
      <w:bodyDiv w:val="1"/>
      <w:marLeft w:val="0"/>
      <w:marRight w:val="0"/>
      <w:marTop w:val="0"/>
      <w:marBottom w:val="0"/>
      <w:divBdr>
        <w:top w:val="none" w:sz="0" w:space="0" w:color="auto"/>
        <w:left w:val="none" w:sz="0" w:space="0" w:color="auto"/>
        <w:bottom w:val="none" w:sz="0" w:space="0" w:color="auto"/>
        <w:right w:val="none" w:sz="0" w:space="0" w:color="auto"/>
      </w:divBdr>
      <w:divsChild>
        <w:div w:id="731924070">
          <w:marLeft w:val="0"/>
          <w:marRight w:val="0"/>
          <w:marTop w:val="0"/>
          <w:marBottom w:val="0"/>
          <w:divBdr>
            <w:top w:val="none" w:sz="0" w:space="0" w:color="auto"/>
            <w:left w:val="none" w:sz="0" w:space="0" w:color="auto"/>
            <w:bottom w:val="none" w:sz="0" w:space="0" w:color="auto"/>
            <w:right w:val="none" w:sz="0" w:space="0" w:color="auto"/>
          </w:divBdr>
          <w:divsChild>
            <w:div w:id="2104764697">
              <w:marLeft w:val="0"/>
              <w:marRight w:val="0"/>
              <w:marTop w:val="0"/>
              <w:marBottom w:val="0"/>
              <w:divBdr>
                <w:top w:val="none" w:sz="0" w:space="0" w:color="auto"/>
                <w:left w:val="none" w:sz="0" w:space="0" w:color="auto"/>
                <w:bottom w:val="none" w:sz="0" w:space="0" w:color="auto"/>
                <w:right w:val="none" w:sz="0" w:space="0" w:color="auto"/>
              </w:divBdr>
            </w:div>
            <w:div w:id="1244682834">
              <w:marLeft w:val="0"/>
              <w:marRight w:val="0"/>
              <w:marTop w:val="0"/>
              <w:marBottom w:val="0"/>
              <w:divBdr>
                <w:top w:val="none" w:sz="0" w:space="0" w:color="auto"/>
                <w:left w:val="none" w:sz="0" w:space="0" w:color="auto"/>
                <w:bottom w:val="none" w:sz="0" w:space="0" w:color="auto"/>
                <w:right w:val="none" w:sz="0" w:space="0" w:color="auto"/>
              </w:divBdr>
            </w:div>
            <w:div w:id="430857920">
              <w:marLeft w:val="0"/>
              <w:marRight w:val="0"/>
              <w:marTop w:val="0"/>
              <w:marBottom w:val="0"/>
              <w:divBdr>
                <w:top w:val="none" w:sz="0" w:space="0" w:color="auto"/>
                <w:left w:val="none" w:sz="0" w:space="0" w:color="auto"/>
                <w:bottom w:val="none" w:sz="0" w:space="0" w:color="auto"/>
                <w:right w:val="none" w:sz="0" w:space="0" w:color="auto"/>
              </w:divBdr>
            </w:div>
            <w:div w:id="324864156">
              <w:marLeft w:val="0"/>
              <w:marRight w:val="0"/>
              <w:marTop w:val="0"/>
              <w:marBottom w:val="0"/>
              <w:divBdr>
                <w:top w:val="none" w:sz="0" w:space="0" w:color="auto"/>
                <w:left w:val="none" w:sz="0" w:space="0" w:color="auto"/>
                <w:bottom w:val="none" w:sz="0" w:space="0" w:color="auto"/>
                <w:right w:val="none" w:sz="0" w:space="0" w:color="auto"/>
              </w:divBdr>
            </w:div>
            <w:div w:id="1214392560">
              <w:marLeft w:val="0"/>
              <w:marRight w:val="0"/>
              <w:marTop w:val="0"/>
              <w:marBottom w:val="0"/>
              <w:divBdr>
                <w:top w:val="none" w:sz="0" w:space="0" w:color="auto"/>
                <w:left w:val="none" w:sz="0" w:space="0" w:color="auto"/>
                <w:bottom w:val="none" w:sz="0" w:space="0" w:color="auto"/>
                <w:right w:val="none" w:sz="0" w:space="0" w:color="auto"/>
              </w:divBdr>
            </w:div>
            <w:div w:id="222495099">
              <w:marLeft w:val="0"/>
              <w:marRight w:val="0"/>
              <w:marTop w:val="0"/>
              <w:marBottom w:val="0"/>
              <w:divBdr>
                <w:top w:val="none" w:sz="0" w:space="0" w:color="auto"/>
                <w:left w:val="none" w:sz="0" w:space="0" w:color="auto"/>
                <w:bottom w:val="none" w:sz="0" w:space="0" w:color="auto"/>
                <w:right w:val="none" w:sz="0" w:space="0" w:color="auto"/>
              </w:divBdr>
            </w:div>
            <w:div w:id="1588804045">
              <w:marLeft w:val="0"/>
              <w:marRight w:val="0"/>
              <w:marTop w:val="0"/>
              <w:marBottom w:val="0"/>
              <w:divBdr>
                <w:top w:val="none" w:sz="0" w:space="0" w:color="auto"/>
                <w:left w:val="none" w:sz="0" w:space="0" w:color="auto"/>
                <w:bottom w:val="none" w:sz="0" w:space="0" w:color="auto"/>
                <w:right w:val="none" w:sz="0" w:space="0" w:color="auto"/>
              </w:divBdr>
            </w:div>
            <w:div w:id="167453890">
              <w:marLeft w:val="0"/>
              <w:marRight w:val="0"/>
              <w:marTop w:val="0"/>
              <w:marBottom w:val="0"/>
              <w:divBdr>
                <w:top w:val="none" w:sz="0" w:space="0" w:color="auto"/>
                <w:left w:val="none" w:sz="0" w:space="0" w:color="auto"/>
                <w:bottom w:val="none" w:sz="0" w:space="0" w:color="auto"/>
                <w:right w:val="none" w:sz="0" w:space="0" w:color="auto"/>
              </w:divBdr>
            </w:div>
            <w:div w:id="721902066">
              <w:marLeft w:val="0"/>
              <w:marRight w:val="0"/>
              <w:marTop w:val="0"/>
              <w:marBottom w:val="0"/>
              <w:divBdr>
                <w:top w:val="none" w:sz="0" w:space="0" w:color="auto"/>
                <w:left w:val="none" w:sz="0" w:space="0" w:color="auto"/>
                <w:bottom w:val="none" w:sz="0" w:space="0" w:color="auto"/>
                <w:right w:val="none" w:sz="0" w:space="0" w:color="auto"/>
              </w:divBdr>
            </w:div>
            <w:div w:id="1258057832">
              <w:marLeft w:val="0"/>
              <w:marRight w:val="0"/>
              <w:marTop w:val="0"/>
              <w:marBottom w:val="0"/>
              <w:divBdr>
                <w:top w:val="none" w:sz="0" w:space="0" w:color="auto"/>
                <w:left w:val="none" w:sz="0" w:space="0" w:color="auto"/>
                <w:bottom w:val="none" w:sz="0" w:space="0" w:color="auto"/>
                <w:right w:val="none" w:sz="0" w:space="0" w:color="auto"/>
              </w:divBdr>
            </w:div>
            <w:div w:id="1654482268">
              <w:marLeft w:val="0"/>
              <w:marRight w:val="0"/>
              <w:marTop w:val="0"/>
              <w:marBottom w:val="0"/>
              <w:divBdr>
                <w:top w:val="none" w:sz="0" w:space="0" w:color="auto"/>
                <w:left w:val="none" w:sz="0" w:space="0" w:color="auto"/>
                <w:bottom w:val="none" w:sz="0" w:space="0" w:color="auto"/>
                <w:right w:val="none" w:sz="0" w:space="0" w:color="auto"/>
              </w:divBdr>
            </w:div>
            <w:div w:id="571084494">
              <w:marLeft w:val="0"/>
              <w:marRight w:val="0"/>
              <w:marTop w:val="0"/>
              <w:marBottom w:val="0"/>
              <w:divBdr>
                <w:top w:val="none" w:sz="0" w:space="0" w:color="auto"/>
                <w:left w:val="none" w:sz="0" w:space="0" w:color="auto"/>
                <w:bottom w:val="none" w:sz="0" w:space="0" w:color="auto"/>
                <w:right w:val="none" w:sz="0" w:space="0" w:color="auto"/>
              </w:divBdr>
            </w:div>
            <w:div w:id="289484476">
              <w:marLeft w:val="0"/>
              <w:marRight w:val="0"/>
              <w:marTop w:val="0"/>
              <w:marBottom w:val="0"/>
              <w:divBdr>
                <w:top w:val="none" w:sz="0" w:space="0" w:color="auto"/>
                <w:left w:val="none" w:sz="0" w:space="0" w:color="auto"/>
                <w:bottom w:val="none" w:sz="0" w:space="0" w:color="auto"/>
                <w:right w:val="none" w:sz="0" w:space="0" w:color="auto"/>
              </w:divBdr>
            </w:div>
            <w:div w:id="18080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2628">
      <w:bodyDiv w:val="1"/>
      <w:marLeft w:val="0"/>
      <w:marRight w:val="0"/>
      <w:marTop w:val="0"/>
      <w:marBottom w:val="0"/>
      <w:divBdr>
        <w:top w:val="none" w:sz="0" w:space="0" w:color="auto"/>
        <w:left w:val="none" w:sz="0" w:space="0" w:color="auto"/>
        <w:bottom w:val="none" w:sz="0" w:space="0" w:color="auto"/>
        <w:right w:val="none" w:sz="0" w:space="0" w:color="auto"/>
      </w:divBdr>
    </w:div>
    <w:div w:id="1818838004">
      <w:bodyDiv w:val="1"/>
      <w:marLeft w:val="0"/>
      <w:marRight w:val="0"/>
      <w:marTop w:val="0"/>
      <w:marBottom w:val="0"/>
      <w:divBdr>
        <w:top w:val="none" w:sz="0" w:space="0" w:color="auto"/>
        <w:left w:val="none" w:sz="0" w:space="0" w:color="auto"/>
        <w:bottom w:val="none" w:sz="0" w:space="0" w:color="auto"/>
        <w:right w:val="none" w:sz="0" w:space="0" w:color="auto"/>
      </w:divBdr>
    </w:div>
    <w:div w:id="1888030630">
      <w:bodyDiv w:val="1"/>
      <w:marLeft w:val="0"/>
      <w:marRight w:val="0"/>
      <w:marTop w:val="0"/>
      <w:marBottom w:val="0"/>
      <w:divBdr>
        <w:top w:val="none" w:sz="0" w:space="0" w:color="auto"/>
        <w:left w:val="none" w:sz="0" w:space="0" w:color="auto"/>
        <w:bottom w:val="none" w:sz="0" w:space="0" w:color="auto"/>
        <w:right w:val="none" w:sz="0" w:space="0" w:color="auto"/>
      </w:divBdr>
    </w:div>
    <w:div w:id="1986280134">
      <w:bodyDiv w:val="1"/>
      <w:marLeft w:val="0"/>
      <w:marRight w:val="0"/>
      <w:marTop w:val="0"/>
      <w:marBottom w:val="0"/>
      <w:divBdr>
        <w:top w:val="none" w:sz="0" w:space="0" w:color="auto"/>
        <w:left w:val="none" w:sz="0" w:space="0" w:color="auto"/>
        <w:bottom w:val="none" w:sz="0" w:space="0" w:color="auto"/>
        <w:right w:val="none" w:sz="0" w:space="0" w:color="auto"/>
      </w:divBdr>
    </w:div>
    <w:div w:id="2008245271">
      <w:bodyDiv w:val="1"/>
      <w:marLeft w:val="0"/>
      <w:marRight w:val="0"/>
      <w:marTop w:val="0"/>
      <w:marBottom w:val="0"/>
      <w:divBdr>
        <w:top w:val="none" w:sz="0" w:space="0" w:color="auto"/>
        <w:left w:val="none" w:sz="0" w:space="0" w:color="auto"/>
        <w:bottom w:val="none" w:sz="0" w:space="0" w:color="auto"/>
        <w:right w:val="none" w:sz="0" w:space="0" w:color="auto"/>
      </w:divBdr>
    </w:div>
    <w:div w:id="2010524441">
      <w:bodyDiv w:val="1"/>
      <w:marLeft w:val="0"/>
      <w:marRight w:val="0"/>
      <w:marTop w:val="0"/>
      <w:marBottom w:val="0"/>
      <w:divBdr>
        <w:top w:val="none" w:sz="0" w:space="0" w:color="auto"/>
        <w:left w:val="none" w:sz="0" w:space="0" w:color="auto"/>
        <w:bottom w:val="none" w:sz="0" w:space="0" w:color="auto"/>
        <w:right w:val="none" w:sz="0" w:space="0" w:color="auto"/>
      </w:divBdr>
    </w:div>
    <w:div w:id="2139952631">
      <w:bodyDiv w:val="1"/>
      <w:marLeft w:val="0"/>
      <w:marRight w:val="0"/>
      <w:marTop w:val="0"/>
      <w:marBottom w:val="0"/>
      <w:divBdr>
        <w:top w:val="none" w:sz="0" w:space="0" w:color="auto"/>
        <w:left w:val="none" w:sz="0" w:space="0" w:color="auto"/>
        <w:bottom w:val="none" w:sz="0" w:space="0" w:color="auto"/>
        <w:right w:val="none" w:sz="0" w:space="0" w:color="auto"/>
      </w:divBdr>
      <w:divsChild>
        <w:div w:id="422142582">
          <w:marLeft w:val="0"/>
          <w:marRight w:val="0"/>
          <w:marTop w:val="0"/>
          <w:marBottom w:val="0"/>
          <w:divBdr>
            <w:top w:val="none" w:sz="0" w:space="0" w:color="auto"/>
            <w:left w:val="none" w:sz="0" w:space="0" w:color="auto"/>
            <w:bottom w:val="none" w:sz="0" w:space="0" w:color="auto"/>
            <w:right w:val="none" w:sz="0" w:space="0" w:color="auto"/>
          </w:divBdr>
          <w:divsChild>
            <w:div w:id="320238090">
              <w:marLeft w:val="0"/>
              <w:marRight w:val="0"/>
              <w:marTop w:val="0"/>
              <w:marBottom w:val="0"/>
              <w:divBdr>
                <w:top w:val="none" w:sz="0" w:space="0" w:color="auto"/>
                <w:left w:val="none" w:sz="0" w:space="0" w:color="auto"/>
                <w:bottom w:val="none" w:sz="0" w:space="0" w:color="auto"/>
                <w:right w:val="none" w:sz="0" w:space="0" w:color="auto"/>
              </w:divBdr>
            </w:div>
            <w:div w:id="286207543">
              <w:marLeft w:val="0"/>
              <w:marRight w:val="0"/>
              <w:marTop w:val="0"/>
              <w:marBottom w:val="0"/>
              <w:divBdr>
                <w:top w:val="none" w:sz="0" w:space="0" w:color="auto"/>
                <w:left w:val="none" w:sz="0" w:space="0" w:color="auto"/>
                <w:bottom w:val="none" w:sz="0" w:space="0" w:color="auto"/>
                <w:right w:val="none" w:sz="0" w:space="0" w:color="auto"/>
              </w:divBdr>
            </w:div>
            <w:div w:id="2105804773">
              <w:marLeft w:val="0"/>
              <w:marRight w:val="0"/>
              <w:marTop w:val="0"/>
              <w:marBottom w:val="0"/>
              <w:divBdr>
                <w:top w:val="none" w:sz="0" w:space="0" w:color="auto"/>
                <w:left w:val="none" w:sz="0" w:space="0" w:color="auto"/>
                <w:bottom w:val="none" w:sz="0" w:space="0" w:color="auto"/>
                <w:right w:val="none" w:sz="0" w:space="0" w:color="auto"/>
              </w:divBdr>
            </w:div>
            <w:div w:id="1618483770">
              <w:marLeft w:val="0"/>
              <w:marRight w:val="0"/>
              <w:marTop w:val="0"/>
              <w:marBottom w:val="0"/>
              <w:divBdr>
                <w:top w:val="none" w:sz="0" w:space="0" w:color="auto"/>
                <w:left w:val="none" w:sz="0" w:space="0" w:color="auto"/>
                <w:bottom w:val="none" w:sz="0" w:space="0" w:color="auto"/>
                <w:right w:val="none" w:sz="0" w:space="0" w:color="auto"/>
              </w:divBdr>
            </w:div>
            <w:div w:id="601188052">
              <w:marLeft w:val="0"/>
              <w:marRight w:val="0"/>
              <w:marTop w:val="0"/>
              <w:marBottom w:val="0"/>
              <w:divBdr>
                <w:top w:val="none" w:sz="0" w:space="0" w:color="auto"/>
                <w:left w:val="none" w:sz="0" w:space="0" w:color="auto"/>
                <w:bottom w:val="none" w:sz="0" w:space="0" w:color="auto"/>
                <w:right w:val="none" w:sz="0" w:space="0" w:color="auto"/>
              </w:divBdr>
            </w:div>
            <w:div w:id="1974480313">
              <w:marLeft w:val="0"/>
              <w:marRight w:val="0"/>
              <w:marTop w:val="0"/>
              <w:marBottom w:val="0"/>
              <w:divBdr>
                <w:top w:val="none" w:sz="0" w:space="0" w:color="auto"/>
                <w:left w:val="none" w:sz="0" w:space="0" w:color="auto"/>
                <w:bottom w:val="none" w:sz="0" w:space="0" w:color="auto"/>
                <w:right w:val="none" w:sz="0" w:space="0" w:color="auto"/>
              </w:divBdr>
            </w:div>
            <w:div w:id="893390924">
              <w:marLeft w:val="0"/>
              <w:marRight w:val="0"/>
              <w:marTop w:val="0"/>
              <w:marBottom w:val="0"/>
              <w:divBdr>
                <w:top w:val="none" w:sz="0" w:space="0" w:color="auto"/>
                <w:left w:val="none" w:sz="0" w:space="0" w:color="auto"/>
                <w:bottom w:val="none" w:sz="0" w:space="0" w:color="auto"/>
                <w:right w:val="none" w:sz="0" w:space="0" w:color="auto"/>
              </w:divBdr>
            </w:div>
            <w:div w:id="1269391277">
              <w:marLeft w:val="0"/>
              <w:marRight w:val="0"/>
              <w:marTop w:val="0"/>
              <w:marBottom w:val="0"/>
              <w:divBdr>
                <w:top w:val="none" w:sz="0" w:space="0" w:color="auto"/>
                <w:left w:val="none" w:sz="0" w:space="0" w:color="auto"/>
                <w:bottom w:val="none" w:sz="0" w:space="0" w:color="auto"/>
                <w:right w:val="none" w:sz="0" w:space="0" w:color="auto"/>
              </w:divBdr>
            </w:div>
            <w:div w:id="612254017">
              <w:marLeft w:val="0"/>
              <w:marRight w:val="0"/>
              <w:marTop w:val="0"/>
              <w:marBottom w:val="0"/>
              <w:divBdr>
                <w:top w:val="none" w:sz="0" w:space="0" w:color="auto"/>
                <w:left w:val="none" w:sz="0" w:space="0" w:color="auto"/>
                <w:bottom w:val="none" w:sz="0" w:space="0" w:color="auto"/>
                <w:right w:val="none" w:sz="0" w:space="0" w:color="auto"/>
              </w:divBdr>
            </w:div>
            <w:div w:id="2110852811">
              <w:marLeft w:val="0"/>
              <w:marRight w:val="0"/>
              <w:marTop w:val="0"/>
              <w:marBottom w:val="0"/>
              <w:divBdr>
                <w:top w:val="none" w:sz="0" w:space="0" w:color="auto"/>
                <w:left w:val="none" w:sz="0" w:space="0" w:color="auto"/>
                <w:bottom w:val="none" w:sz="0" w:space="0" w:color="auto"/>
                <w:right w:val="none" w:sz="0" w:space="0" w:color="auto"/>
              </w:divBdr>
            </w:div>
            <w:div w:id="2086413332">
              <w:marLeft w:val="0"/>
              <w:marRight w:val="0"/>
              <w:marTop w:val="0"/>
              <w:marBottom w:val="0"/>
              <w:divBdr>
                <w:top w:val="none" w:sz="0" w:space="0" w:color="auto"/>
                <w:left w:val="none" w:sz="0" w:space="0" w:color="auto"/>
                <w:bottom w:val="none" w:sz="0" w:space="0" w:color="auto"/>
                <w:right w:val="none" w:sz="0" w:space="0" w:color="auto"/>
              </w:divBdr>
            </w:div>
            <w:div w:id="748817293">
              <w:marLeft w:val="0"/>
              <w:marRight w:val="0"/>
              <w:marTop w:val="0"/>
              <w:marBottom w:val="0"/>
              <w:divBdr>
                <w:top w:val="none" w:sz="0" w:space="0" w:color="auto"/>
                <w:left w:val="none" w:sz="0" w:space="0" w:color="auto"/>
                <w:bottom w:val="none" w:sz="0" w:space="0" w:color="auto"/>
                <w:right w:val="none" w:sz="0" w:space="0" w:color="auto"/>
              </w:divBdr>
            </w:div>
            <w:div w:id="970670356">
              <w:marLeft w:val="0"/>
              <w:marRight w:val="0"/>
              <w:marTop w:val="0"/>
              <w:marBottom w:val="0"/>
              <w:divBdr>
                <w:top w:val="none" w:sz="0" w:space="0" w:color="auto"/>
                <w:left w:val="none" w:sz="0" w:space="0" w:color="auto"/>
                <w:bottom w:val="none" w:sz="0" w:space="0" w:color="auto"/>
                <w:right w:val="none" w:sz="0" w:space="0" w:color="auto"/>
              </w:divBdr>
            </w:div>
            <w:div w:id="917325916">
              <w:marLeft w:val="0"/>
              <w:marRight w:val="0"/>
              <w:marTop w:val="0"/>
              <w:marBottom w:val="0"/>
              <w:divBdr>
                <w:top w:val="none" w:sz="0" w:space="0" w:color="auto"/>
                <w:left w:val="none" w:sz="0" w:space="0" w:color="auto"/>
                <w:bottom w:val="none" w:sz="0" w:space="0" w:color="auto"/>
                <w:right w:val="none" w:sz="0" w:space="0" w:color="auto"/>
              </w:divBdr>
            </w:div>
            <w:div w:id="290132079">
              <w:marLeft w:val="0"/>
              <w:marRight w:val="0"/>
              <w:marTop w:val="0"/>
              <w:marBottom w:val="0"/>
              <w:divBdr>
                <w:top w:val="none" w:sz="0" w:space="0" w:color="auto"/>
                <w:left w:val="none" w:sz="0" w:space="0" w:color="auto"/>
                <w:bottom w:val="none" w:sz="0" w:space="0" w:color="auto"/>
                <w:right w:val="none" w:sz="0" w:space="0" w:color="auto"/>
              </w:divBdr>
            </w:div>
            <w:div w:id="213851711">
              <w:marLeft w:val="0"/>
              <w:marRight w:val="0"/>
              <w:marTop w:val="0"/>
              <w:marBottom w:val="0"/>
              <w:divBdr>
                <w:top w:val="none" w:sz="0" w:space="0" w:color="auto"/>
                <w:left w:val="none" w:sz="0" w:space="0" w:color="auto"/>
                <w:bottom w:val="none" w:sz="0" w:space="0" w:color="auto"/>
                <w:right w:val="none" w:sz="0" w:space="0" w:color="auto"/>
              </w:divBdr>
            </w:div>
            <w:div w:id="1684237965">
              <w:marLeft w:val="0"/>
              <w:marRight w:val="0"/>
              <w:marTop w:val="0"/>
              <w:marBottom w:val="0"/>
              <w:divBdr>
                <w:top w:val="none" w:sz="0" w:space="0" w:color="auto"/>
                <w:left w:val="none" w:sz="0" w:space="0" w:color="auto"/>
                <w:bottom w:val="none" w:sz="0" w:space="0" w:color="auto"/>
                <w:right w:val="none" w:sz="0" w:space="0" w:color="auto"/>
              </w:divBdr>
            </w:div>
            <w:div w:id="1147091012">
              <w:marLeft w:val="0"/>
              <w:marRight w:val="0"/>
              <w:marTop w:val="0"/>
              <w:marBottom w:val="0"/>
              <w:divBdr>
                <w:top w:val="none" w:sz="0" w:space="0" w:color="auto"/>
                <w:left w:val="none" w:sz="0" w:space="0" w:color="auto"/>
                <w:bottom w:val="none" w:sz="0" w:space="0" w:color="auto"/>
                <w:right w:val="none" w:sz="0" w:space="0" w:color="auto"/>
              </w:divBdr>
            </w:div>
            <w:div w:id="6420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sv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svg"/><Relationship Id="rId20" Type="http://schemas.openxmlformats.org/officeDocument/2006/relationships/image" Target="media/image13.png"/><Relationship Id="rId41" Type="http://schemas.openxmlformats.org/officeDocument/2006/relationships/image" Target="media/image34.sv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57" Type="http://schemas.openxmlformats.org/officeDocument/2006/relationships/image" Target="media/image50.sv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sv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p\Desktop\Development\Templates\Template%20Hack%20the%20Box%20Light%20Defenitive%20ICT514.dotx" TargetMode="External"/></Relationships>
</file>

<file path=word/theme/theme1.xml><?xml version="1.0" encoding="utf-8"?>
<a:theme xmlns:a="http://schemas.openxmlformats.org/drawingml/2006/main" name="Tema de Office">
  <a:themeElements>
    <a:clrScheme name="HackTheBox">
      <a:dk1>
        <a:srgbClr val="131926"/>
      </a:dk1>
      <a:lt1>
        <a:srgbClr val="B1ED4A"/>
      </a:lt1>
      <a:dk2>
        <a:srgbClr val="A6B1CB"/>
      </a:dk2>
      <a:lt2>
        <a:srgbClr val="303747"/>
      </a:lt2>
      <a:accent1>
        <a:srgbClr val="0C121E"/>
      </a:accent1>
      <a:accent2>
        <a:srgbClr val="00FFAA"/>
      </a:accent2>
      <a:accent3>
        <a:srgbClr val="00FFAA"/>
      </a:accent3>
      <a:accent4>
        <a:srgbClr val="00FFAA"/>
      </a:accent4>
      <a:accent5>
        <a:srgbClr val="00FFAA"/>
      </a:accent5>
      <a:accent6>
        <a:srgbClr val="00FFAA"/>
      </a:accent6>
      <a:hlink>
        <a:srgbClr val="20FFFE"/>
      </a:hlink>
      <a:folHlink>
        <a:srgbClr val="00FFA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9CEF-57B9-468B-9659-CE189ACD6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Hack the Box Light Defenitive ICT514.dotx</Template>
  <TotalTime>1982</TotalTime>
  <Pages>24</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Iglesias</dc:creator>
  <cp:keywords/>
  <dc:description/>
  <cp:lastModifiedBy>Felipe Martin Iglesias Garcia</cp:lastModifiedBy>
  <cp:revision>44</cp:revision>
  <cp:lastPrinted>2024-10-21T01:44:00Z</cp:lastPrinted>
  <dcterms:created xsi:type="dcterms:W3CDTF">2024-12-08T14:31:00Z</dcterms:created>
  <dcterms:modified xsi:type="dcterms:W3CDTF">2025-06-10T05:56:00Z</dcterms:modified>
</cp:coreProperties>
</file>